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4AEE93EB" w:rsidR="0087687E" w:rsidRDefault="005C16BD" w:rsidP="0087687E">
      <w:pPr>
        <w:pStyle w:val="Title"/>
      </w:pPr>
      <w:r>
        <w:t>Guided Practice – Styling Starter Pack 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77777777" w:rsidR="0087687E" w:rsidRDefault="0087687E" w:rsidP="0087687E">
      <w:r>
        <w:t>Your Name: Daryl Hymel - darhym6254</w:t>
      </w:r>
    </w:p>
    <w:p w14:paraId="14370E21" w14:textId="77777777" w:rsidR="0087687E" w:rsidRDefault="0087687E" w:rsidP="0087687E">
      <w:r>
        <w:t>Assignment Title: 1.6 Guided Practice - Styling Starter Pack</w:t>
      </w:r>
    </w:p>
    <w:p w14:paraId="6370AAAA" w14:textId="4E17B77E" w:rsidR="390CE7FF" w:rsidRDefault="390CE7FF">
      <w:r>
        <w:t>GitHub Repository: https://github.com/darhym6254/SDC260-Web-Dev-Class/tree/main/1.6-Guided-Practice</w:t>
      </w:r>
    </w:p>
    <w:p w14:paraId="784DAC07" w14:textId="3E467414" w:rsidR="005C16BD" w:rsidRDefault="005C16BD" w:rsidP="005C16BD">
      <w:pPr>
        <w:pStyle w:val="Heading1"/>
      </w:pPr>
      <w:r>
        <w:t>Development Summary</w:t>
      </w:r>
    </w:p>
    <w:p w14:paraId="77CFB97B" w14:textId="0A240EA5" w:rsidR="00F84B3A" w:rsidRDefault="00422F66" w:rsidP="007C08E2">
      <w:r>
        <w:t>Briefly describe the work you completed. In your response, mention how you used inline CSS, internal CSS, and an external stylesheet.</w:t>
      </w:r>
    </w:p>
    <w:p w14:paraId="0AF323C8" w14:textId="661171AA" w:rsidR="007C08E2" w:rsidRPr="007C08E2" w:rsidRDefault="007C08E2" w:rsidP="007C08E2">
      <w:r w:rsidRPr="007C08E2">
        <w:t>For this assignment, I created a page with three card packs using different CSS methods. The first card uses inline CSS for its background and border. Internal CSS controls the shared layout and styling for all three cards. An external stylesheet gives the third card its gradient, border, and shadow. This showed how inline, internal, and external CSS can be used for different styling needs.</w:t>
      </w:r>
    </w:p>
    <w:p w14:paraId="06FB4843" w14:textId="50235DBB" w:rsidR="632EF828" w:rsidRDefault="632EF828" w:rsidP="29739CAE">
      <w:pPr>
        <w:pStyle w:val="Heading1"/>
        <w:rPr>
          <w:rFonts w:ascii="Calibri Light" w:eastAsia="Calibri Light" w:hAnsi="Calibri Light" w:cs="Calibri Light"/>
        </w:rPr>
      </w:pPr>
      <w:r>
        <w:rPr>
          <w:rFonts w:ascii="Calibri Light" w:eastAsia="Calibri Light" w:hAnsi="Calibri Light" w:cs="Calibri Light"/>
        </w:rPr>
        <w:t xml:space="preserve">Code Evidence </w:t>
      </w:r>
    </w:p>
    <w:p w14:paraId="4233491A" w14:textId="248DBF71" w:rsidR="632EF828" w:rsidRDefault="632EF828" w:rsidP="29739CAE">
      <w:r>
        <w:rPr>
          <w:rFonts w:eastAsia="Calibri" w:cs="Calibri"/>
          <w:color w:val="000000" w:themeColor="text1"/>
        </w:rPr>
        <w:t>Insert screenshots that show the completed code for this assignment. Make sure your screenshots are legible and contain the computer system date and time.</w:t>
      </w:r>
    </w:p>
    <w:p w14:paraId="7DCE1375" w14:textId="23366943" w:rsidR="008E5240" w:rsidRDefault="008E5240" w:rsidP="29739CAE">
      <w:pPr>
        <w:pStyle w:val="Heading2"/>
      </w:pPr>
      <w:r>
        <w:t>Screenshot 1: Completed HTML code</w:t>
      </w:r>
    </w:p>
    <w:p w14:paraId="7F265431" w14:textId="37EA9493" w:rsidR="00F84B3A" w:rsidRDefault="0CA021CD" w:rsidP="00F84B3A">
      <w:pPr>
        <w:rPr>
          <w:rFonts w:eastAsia="Calibri" w:cs="Calibri"/>
          <w:color w:val="000000" w:themeColor="text1"/>
        </w:rPr>
      </w:pPr>
      <w:r>
        <w:rPr>
          <w:rFonts w:eastAsia="Calibri" w:cs="Calibri"/>
          <w:color w:val="000000" w:themeColor="text1"/>
        </w:rPr>
        <w:t>Paste your screenshot below this line:</w:t>
      </w:r>
    </w:p>
    <w:p w14:paraId="22BD39AF" w14:textId="58651068" w:rsidR="002F4035" w:rsidRDefault="002F4035" w:rsidP="00F84B3A">
      <w:pPr>
        <w:rPr>
          <w:rFonts w:eastAsia="Calibri" w:cs="Calibri"/>
          <w:color w:val="000000" w:themeColor="text1"/>
        </w:rPr>
      </w:pPr>
      <w:r w:rsidRPr="002F4035">
        <w:rPr>
          <w:rFonts w:eastAsia="Calibri" w:cs="Calibri"/>
          <w:color w:val="000000" w:themeColor="text1"/>
        </w:rPr>
        <w:lastRenderedPageBreak/>
        <w:drawing>
          <wp:inline distT="0" distB="0" distL="0" distR="0" wp14:anchorId="3833514E" wp14:editId="3874BC31">
            <wp:extent cx="3546282" cy="5746413"/>
            <wp:effectExtent l="0" t="0" r="0" b="6985"/>
            <wp:docPr id="19551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75912" name=""/>
                    <pic:cNvPicPr/>
                  </pic:nvPicPr>
                  <pic:blipFill>
                    <a:blip r:embed="rId10"/>
                    <a:stretch>
                      <a:fillRect/>
                    </a:stretch>
                  </pic:blipFill>
                  <pic:spPr>
                    <a:xfrm>
                      <a:off x="0" y="0"/>
                      <a:ext cx="3583405" cy="5806567"/>
                    </a:xfrm>
                    <a:prstGeom prst="rect">
                      <a:avLst/>
                    </a:prstGeom>
                  </pic:spPr>
                </pic:pic>
              </a:graphicData>
            </a:graphic>
          </wp:inline>
        </w:drawing>
      </w:r>
    </w:p>
    <w:p w14:paraId="44467C8E" w14:textId="77777777" w:rsidR="00F84B3A" w:rsidRDefault="00F84B3A" w:rsidP="00F84B3A">
      <w:pPr>
        <w:rPr>
          <w:rFonts w:eastAsia="Calibri" w:cs="Calibri"/>
          <w:color w:val="000000" w:themeColor="text1"/>
        </w:rPr>
      </w:pPr>
    </w:p>
    <w:p w14:paraId="30637F3C" w14:textId="572E2CF9" w:rsidR="00F84B3A" w:rsidRDefault="00A7634A" w:rsidP="00F84B3A">
      <w:pPr>
        <w:rPr>
          <w:rFonts w:eastAsia="Calibri" w:cs="Calibri"/>
          <w:color w:val="000000" w:themeColor="text1"/>
        </w:rPr>
      </w:pPr>
      <w:r w:rsidRPr="00A7634A">
        <w:rPr>
          <w:rFonts w:eastAsia="Calibri" w:cs="Calibri"/>
          <w:color w:val="000000" w:themeColor="text1"/>
        </w:rPr>
        <w:lastRenderedPageBreak/>
        <w:drawing>
          <wp:inline distT="0" distB="0" distL="0" distR="0" wp14:anchorId="2180204E" wp14:editId="30D250DA">
            <wp:extent cx="5852160" cy="6805295"/>
            <wp:effectExtent l="0" t="0" r="0" b="0"/>
            <wp:docPr id="81599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97112" name=""/>
                    <pic:cNvPicPr/>
                  </pic:nvPicPr>
                  <pic:blipFill>
                    <a:blip r:embed="rId11"/>
                    <a:stretch>
                      <a:fillRect/>
                    </a:stretch>
                  </pic:blipFill>
                  <pic:spPr>
                    <a:xfrm>
                      <a:off x="0" y="0"/>
                      <a:ext cx="5852160" cy="6805295"/>
                    </a:xfrm>
                    <a:prstGeom prst="rect">
                      <a:avLst/>
                    </a:prstGeom>
                  </pic:spPr>
                </pic:pic>
              </a:graphicData>
            </a:graphic>
          </wp:inline>
        </w:drawing>
      </w:r>
    </w:p>
    <w:p w14:paraId="649DC859" w14:textId="77777777" w:rsidR="00F84B3A" w:rsidRDefault="00F84B3A" w:rsidP="00F84B3A">
      <w:pPr>
        <w:rPr>
          <w:rFonts w:eastAsia="Calibri" w:cs="Calibri"/>
          <w:color w:val="000000" w:themeColor="text1"/>
        </w:rPr>
      </w:pPr>
    </w:p>
    <w:p w14:paraId="106B262B" w14:textId="77777777" w:rsidR="00F84B3A" w:rsidRDefault="00F84B3A" w:rsidP="00F84B3A">
      <w:pPr>
        <w:rPr>
          <w:rFonts w:eastAsia="Calibri" w:cs="Calibri"/>
          <w:color w:val="000000" w:themeColor="text1"/>
        </w:rPr>
      </w:pPr>
    </w:p>
    <w:p w14:paraId="2F4396C9" w14:textId="77777777" w:rsidR="00FA12D2" w:rsidRPr="00FA12D2" w:rsidRDefault="00FA12D2" w:rsidP="29739CAE"/>
    <w:p w14:paraId="701196B7" w14:textId="28FE3421" w:rsidR="008E5240" w:rsidRDefault="008E5240" w:rsidP="29739CAE">
      <w:pPr>
        <w:pStyle w:val="Heading2"/>
      </w:pPr>
      <w:r>
        <w:lastRenderedPageBreak/>
        <w:t>Screenshot 2: Completed CSS Code</w:t>
      </w:r>
    </w:p>
    <w:p w14:paraId="607608AE" w14:textId="7FC435B1" w:rsidR="3A3E7F09" w:rsidRDefault="3A3E7F09" w:rsidP="29739CAE">
      <w:pPr>
        <w:rPr>
          <w:rFonts w:eastAsia="Calibri" w:cs="Calibri"/>
          <w:color w:val="000000" w:themeColor="text1"/>
        </w:rPr>
      </w:pPr>
      <w:r>
        <w:rPr>
          <w:rFonts w:eastAsia="Calibri" w:cs="Calibri"/>
          <w:color w:val="000000" w:themeColor="text1"/>
        </w:rPr>
        <w:t>Paste your screenshot below this line:</w:t>
      </w:r>
    </w:p>
    <w:p w14:paraId="4FFBBBB5" w14:textId="67A0A829" w:rsidR="29739CAE" w:rsidRDefault="00DE30E4" w:rsidP="29739CAE">
      <w:r w:rsidRPr="00DE30E4">
        <w:drawing>
          <wp:inline distT="0" distB="0" distL="0" distR="0" wp14:anchorId="19600DC8" wp14:editId="4588D255">
            <wp:extent cx="5852160" cy="4420235"/>
            <wp:effectExtent l="0" t="0" r="0" b="0"/>
            <wp:docPr id="182231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16129" name=""/>
                    <pic:cNvPicPr/>
                  </pic:nvPicPr>
                  <pic:blipFill>
                    <a:blip r:embed="rId12"/>
                    <a:stretch>
                      <a:fillRect/>
                    </a:stretch>
                  </pic:blipFill>
                  <pic:spPr>
                    <a:xfrm>
                      <a:off x="0" y="0"/>
                      <a:ext cx="5852160" cy="4420235"/>
                    </a:xfrm>
                    <a:prstGeom prst="rect">
                      <a:avLst/>
                    </a:prstGeom>
                  </pic:spPr>
                </pic:pic>
              </a:graphicData>
            </a:graphic>
          </wp:inline>
        </w:drawing>
      </w:r>
    </w:p>
    <w:p w14:paraId="0259D394" w14:textId="77777777" w:rsidR="00FA12D2" w:rsidRDefault="00FA12D2" w:rsidP="29739CAE"/>
    <w:p w14:paraId="38563CA4" w14:textId="77777777" w:rsidR="00FA12D2" w:rsidRDefault="00FA12D2" w:rsidP="29739CAE"/>
    <w:p w14:paraId="0F29DD7B" w14:textId="77777777" w:rsidR="00316A8A" w:rsidRDefault="00316A8A" w:rsidP="29739CAE"/>
    <w:p w14:paraId="48E5C503" w14:textId="77777777" w:rsidR="00316A8A" w:rsidRDefault="00316A8A" w:rsidP="29739CAE"/>
    <w:p w14:paraId="4384755B" w14:textId="77777777" w:rsidR="00316A8A" w:rsidRDefault="00316A8A" w:rsidP="29739CAE"/>
    <w:p w14:paraId="79EAB9FC" w14:textId="77777777" w:rsidR="00316A8A" w:rsidRDefault="00316A8A" w:rsidP="29739CAE"/>
    <w:p w14:paraId="0D2B1501" w14:textId="77777777" w:rsidR="00316A8A" w:rsidRDefault="00316A8A" w:rsidP="29739CAE"/>
    <w:p w14:paraId="293CA671" w14:textId="77777777" w:rsidR="00316A8A" w:rsidRDefault="00316A8A" w:rsidP="29739CAE"/>
    <w:p w14:paraId="5C8BB19C" w14:textId="77777777" w:rsidR="00316A8A" w:rsidRDefault="00316A8A" w:rsidP="29739CAE"/>
    <w:p w14:paraId="57802A08" w14:textId="77777777" w:rsidR="00606988" w:rsidRPr="00606988" w:rsidRDefault="00606988" w:rsidP="29739CAE">
      <w:pPr>
        <w:pStyle w:val="Heading1"/>
      </w:pPr>
      <w:r>
        <w:lastRenderedPageBreak/>
        <w:t>Rendered Web Page Evidence</w:t>
      </w:r>
    </w:p>
    <w:p w14:paraId="2B73602B" w14:textId="6FC7FCFB" w:rsidR="006C07E5" w:rsidRPr="006C07E5" w:rsidRDefault="006C07E5" w:rsidP="29739CAE">
      <w:r>
        <w:t>Insert a screenshot of the completed web page as it appears in your browser. The three card packs should display different stylings.</w:t>
      </w:r>
    </w:p>
    <w:p w14:paraId="38853CB1" w14:textId="77777777" w:rsidR="00A12BF8" w:rsidRPr="00A12BF8" w:rsidRDefault="00A12BF8" w:rsidP="29739CAE">
      <w:pPr>
        <w:pStyle w:val="Heading2"/>
      </w:pPr>
      <w:r>
        <w:t>Screenshot 3: Rendered Web Page</w:t>
      </w:r>
    </w:p>
    <w:p w14:paraId="20E404DB" w14:textId="358BEA89" w:rsidR="005C16BD" w:rsidRDefault="00C57789" w:rsidP="29739CAE">
      <w:r>
        <w:t>Insert a screenshot of the completed Styling Starter Pack page in the browser.</w:t>
      </w:r>
    </w:p>
    <w:p w14:paraId="7DF073AB" w14:textId="25E0F764" w:rsidR="0087687E" w:rsidRDefault="008F32B5" w:rsidP="0087687E">
      <w:r w:rsidRPr="008F32B5">
        <w:drawing>
          <wp:inline distT="0" distB="0" distL="0" distR="0" wp14:anchorId="427F6CAD" wp14:editId="77C1A660">
            <wp:extent cx="5852160" cy="4142105"/>
            <wp:effectExtent l="0" t="0" r="0" b="0"/>
            <wp:docPr id="195192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29242" name=""/>
                    <pic:cNvPicPr/>
                  </pic:nvPicPr>
                  <pic:blipFill>
                    <a:blip r:embed="rId13"/>
                    <a:stretch>
                      <a:fillRect/>
                    </a:stretch>
                  </pic:blipFill>
                  <pic:spPr>
                    <a:xfrm>
                      <a:off x="0" y="0"/>
                      <a:ext cx="5852160" cy="4142105"/>
                    </a:xfrm>
                    <a:prstGeom prst="rect">
                      <a:avLst/>
                    </a:prstGeom>
                  </pic:spPr>
                </pic:pic>
              </a:graphicData>
            </a:graphic>
          </wp:inline>
        </w:drawing>
      </w:r>
    </w:p>
    <w:p w14:paraId="0931BDF6" w14:textId="77777777" w:rsidR="005C16BD" w:rsidRDefault="005C16BD" w:rsidP="0087687E"/>
    <w:p w14:paraId="0C92617C" w14:textId="48153EA6" w:rsidR="0087687E" w:rsidRDefault="005C16BD" w:rsidP="0087687E">
      <w:pPr>
        <w:pStyle w:val="Heading1"/>
      </w:pPr>
      <w:r>
        <w:t>Reflection</w:t>
      </w:r>
    </w:p>
    <w:p w14:paraId="78ED082B" w14:textId="77777777" w:rsidR="007B46B1" w:rsidRPr="007B46B1" w:rsidRDefault="007B46B1" w:rsidP="007B46B1">
      <w:r>
        <w:t>Answer the questions below in complete sentences.</w:t>
      </w:r>
    </w:p>
    <w:p w14:paraId="385F42BF" w14:textId="6C4E59F4" w:rsidR="007B46B1" w:rsidRPr="00F22AE6" w:rsidRDefault="007B46B1" w:rsidP="29739CAE">
      <w:pPr>
        <w:pStyle w:val="ListParagraph"/>
        <w:numPr>
          <w:ilvl w:val="0"/>
          <w:numId w:val="29"/>
        </w:numPr>
      </w:pPr>
      <w:r>
        <w:t>Which CSS method did you find easiest to understand: inline, internal, or external? Why?</w:t>
      </w:r>
    </w:p>
    <w:p w14:paraId="27E737A4" w14:textId="406FDB46" w:rsidR="00F22AE6" w:rsidRDefault="0016418E" w:rsidP="00F22AE6">
      <w:r w:rsidRPr="0016418E">
        <w:t>Inline CSS was the easiest for me because the styling is written directly on the element. I could quickly see the pink background and dashed red border without checking another file. However, it is less reusable because the same style would need to be repeated on each element.</w:t>
      </w:r>
    </w:p>
    <w:p w14:paraId="5283CD52" w14:textId="77777777" w:rsidR="0016418E" w:rsidRDefault="0016418E" w:rsidP="00F22AE6"/>
    <w:p w14:paraId="37A1516E" w14:textId="77777777" w:rsidR="0016418E" w:rsidRPr="007B46B1" w:rsidRDefault="0016418E" w:rsidP="00F22AE6"/>
    <w:p w14:paraId="786AE279" w14:textId="19899E18" w:rsidR="00F22AE6" w:rsidRPr="00F22AE6" w:rsidRDefault="00F22AE6" w:rsidP="29739CAE">
      <w:pPr>
        <w:pStyle w:val="ListParagraph"/>
        <w:numPr>
          <w:ilvl w:val="0"/>
          <w:numId w:val="29"/>
        </w:numPr>
      </w:pPr>
      <w:r>
        <w:lastRenderedPageBreak/>
        <w:t>Why is an external stylesheet often preferred for larger websites?</w:t>
      </w:r>
    </w:p>
    <w:p w14:paraId="7B90FB38" w14:textId="12C04C07" w:rsidR="00954541" w:rsidRDefault="001C2567">
      <w:pPr>
        <w:ind w:left="720"/>
      </w:pPr>
      <w:r w:rsidRPr="001C2567">
        <w:t>An external stylesheet keeps a website’s design rules in one file. This makes the HTML cleaner and allows one change to update every linked page. It also helps keep the site consistent and can improve loading speed because the browser can reuse the stylesheet.</w:t>
      </w:r>
    </w:p>
    <w:p w14:paraId="32351FBE" w14:textId="77777777" w:rsidR="00F22AE6" w:rsidRDefault="00F22AE6" w:rsidP="00F22AE6">
      <w:pPr>
        <w:pStyle w:val="ListParagraph"/>
      </w:pPr>
    </w:p>
    <w:p w14:paraId="6DB6D155" w14:textId="77777777" w:rsidR="00F22AE6" w:rsidRPr="00F22AE6" w:rsidRDefault="00F22AE6" w:rsidP="00F22AE6">
      <w:pPr>
        <w:pStyle w:val="ListParagraph"/>
      </w:pPr>
    </w:p>
    <w:p w14:paraId="678B9070" w14:textId="51A66E94" w:rsidR="0087687E" w:rsidRPr="00952E66" w:rsidRDefault="0087687E" w:rsidP="005C16BD"/>
    <w:p w14:paraId="7031124B" w14:textId="77777777" w:rsidR="0087687E" w:rsidRPr="00952E66" w:rsidRDefault="0087687E" w:rsidP="0087687E">
      <w:pPr>
        <w:rPr>
          <w:iCs/>
        </w:rPr>
      </w:pPr>
    </w:p>
    <w:p w14:paraId="2597BFE2" w14:textId="77777777" w:rsidR="00C07926" w:rsidRPr="0087687E" w:rsidRDefault="00C07926" w:rsidP="0087687E"/>
    <w:sectPr w:rsidR="00C07926" w:rsidRPr="0087687E" w:rsidSect="00651FB3">
      <w:headerReference w:type="default" r:id="rId14"/>
      <w:footerReference w:type="default" r:id="rId15"/>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84632" w14:textId="77777777" w:rsidR="00067482" w:rsidRDefault="00067482" w:rsidP="00560AD0">
      <w:pPr>
        <w:spacing w:before="0" w:after="0"/>
      </w:pPr>
      <w:r>
        <w:separator/>
      </w:r>
    </w:p>
  </w:endnote>
  <w:endnote w:type="continuationSeparator" w:id="0">
    <w:p w14:paraId="2C3EFFE7" w14:textId="77777777" w:rsidR="00067482" w:rsidRDefault="00067482"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5B6FB" w14:textId="77777777" w:rsidR="00067482" w:rsidRDefault="00067482" w:rsidP="00560AD0">
      <w:pPr>
        <w:spacing w:before="0" w:after="0"/>
      </w:pPr>
      <w:r>
        <w:separator/>
      </w:r>
    </w:p>
  </w:footnote>
  <w:footnote w:type="continuationSeparator" w:id="0">
    <w:p w14:paraId="0044394D" w14:textId="77777777" w:rsidR="00067482" w:rsidRDefault="00067482"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91C3A"/>
    <w:multiLevelType w:val="hybridMultilevel"/>
    <w:tmpl w:val="AA283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3"/>
  </w:num>
  <w:num w:numId="3" w16cid:durableId="994574646">
    <w:abstractNumId w:val="7"/>
  </w:num>
  <w:num w:numId="4" w16cid:durableId="1986231101">
    <w:abstractNumId w:val="14"/>
  </w:num>
  <w:num w:numId="5" w16cid:durableId="682174521">
    <w:abstractNumId w:val="11"/>
  </w:num>
  <w:num w:numId="6" w16cid:durableId="320744112">
    <w:abstractNumId w:val="24"/>
  </w:num>
  <w:num w:numId="7" w16cid:durableId="996038126">
    <w:abstractNumId w:val="17"/>
  </w:num>
  <w:num w:numId="8" w16cid:durableId="74742967">
    <w:abstractNumId w:val="18"/>
  </w:num>
  <w:num w:numId="9" w16cid:durableId="62219970">
    <w:abstractNumId w:val="16"/>
  </w:num>
  <w:num w:numId="10" w16cid:durableId="1054281362">
    <w:abstractNumId w:val="12"/>
  </w:num>
  <w:num w:numId="11" w16cid:durableId="1917477807">
    <w:abstractNumId w:val="25"/>
  </w:num>
  <w:num w:numId="12" w16cid:durableId="966860696">
    <w:abstractNumId w:val="20"/>
  </w:num>
  <w:num w:numId="13" w16cid:durableId="2016878718">
    <w:abstractNumId w:val="10"/>
  </w:num>
  <w:num w:numId="14" w16cid:durableId="1157648801">
    <w:abstractNumId w:val="15"/>
  </w:num>
  <w:num w:numId="15" w16cid:durableId="28069069">
    <w:abstractNumId w:val="23"/>
  </w:num>
  <w:num w:numId="16" w16cid:durableId="102113482">
    <w:abstractNumId w:val="1"/>
  </w:num>
  <w:num w:numId="17" w16cid:durableId="1868058831">
    <w:abstractNumId w:val="21"/>
  </w:num>
  <w:num w:numId="18" w16cid:durableId="55517872">
    <w:abstractNumId w:val="4"/>
  </w:num>
  <w:num w:numId="19" w16cid:durableId="738746169">
    <w:abstractNumId w:val="6"/>
  </w:num>
  <w:num w:numId="20" w16cid:durableId="1539049765">
    <w:abstractNumId w:val="9"/>
  </w:num>
  <w:num w:numId="21" w16cid:durableId="1786267318">
    <w:abstractNumId w:val="22"/>
  </w:num>
  <w:num w:numId="22" w16cid:durableId="2128498606">
    <w:abstractNumId w:val="0"/>
  </w:num>
  <w:num w:numId="23" w16cid:durableId="507064661">
    <w:abstractNumId w:val="19"/>
  </w:num>
  <w:num w:numId="24" w16cid:durableId="723408353">
    <w:abstractNumId w:val="2"/>
  </w:num>
  <w:num w:numId="25" w16cid:durableId="1171918006">
    <w:abstractNumId w:val="12"/>
  </w:num>
  <w:num w:numId="26" w16cid:durableId="8231998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9"/>
    <w:lvlOverride w:ilvl="0">
      <w:startOverride w:val="1"/>
    </w:lvlOverride>
    <w:lvlOverride w:ilvl="1"/>
    <w:lvlOverride w:ilvl="2"/>
    <w:lvlOverride w:ilvl="3"/>
    <w:lvlOverride w:ilvl="4"/>
    <w:lvlOverride w:ilvl="5"/>
    <w:lvlOverride w:ilvl="6"/>
    <w:lvlOverride w:ilvl="7"/>
    <w:lvlOverride w:ilvl="8"/>
  </w:num>
  <w:num w:numId="28" w16cid:durableId="586771049">
    <w:abstractNumId w:val="8"/>
  </w:num>
  <w:num w:numId="29" w16cid:durableId="824203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304EA"/>
    <w:rsid w:val="00032674"/>
    <w:rsid w:val="00047377"/>
    <w:rsid w:val="00067482"/>
    <w:rsid w:val="000A72B5"/>
    <w:rsid w:val="000D75EC"/>
    <w:rsid w:val="000F572F"/>
    <w:rsid w:val="001149C8"/>
    <w:rsid w:val="0012287D"/>
    <w:rsid w:val="00130BE9"/>
    <w:rsid w:val="00134B18"/>
    <w:rsid w:val="00134E60"/>
    <w:rsid w:val="0014276C"/>
    <w:rsid w:val="00146063"/>
    <w:rsid w:val="00147779"/>
    <w:rsid w:val="0016418E"/>
    <w:rsid w:val="001760DE"/>
    <w:rsid w:val="001C2567"/>
    <w:rsid w:val="001E118C"/>
    <w:rsid w:val="001F387C"/>
    <w:rsid w:val="001F52A9"/>
    <w:rsid w:val="00221EB3"/>
    <w:rsid w:val="00223620"/>
    <w:rsid w:val="00226EB4"/>
    <w:rsid w:val="00247276"/>
    <w:rsid w:val="0025002F"/>
    <w:rsid w:val="002566A2"/>
    <w:rsid w:val="00266C74"/>
    <w:rsid w:val="00276A31"/>
    <w:rsid w:val="00280DB9"/>
    <w:rsid w:val="00285C62"/>
    <w:rsid w:val="0029580B"/>
    <w:rsid w:val="002A0451"/>
    <w:rsid w:val="002D695E"/>
    <w:rsid w:val="002E2A2F"/>
    <w:rsid w:val="002F4035"/>
    <w:rsid w:val="00316A8A"/>
    <w:rsid w:val="00336AB8"/>
    <w:rsid w:val="00342A95"/>
    <w:rsid w:val="00390DB9"/>
    <w:rsid w:val="003B3C7D"/>
    <w:rsid w:val="003F4C11"/>
    <w:rsid w:val="004075B3"/>
    <w:rsid w:val="004147D3"/>
    <w:rsid w:val="00414D51"/>
    <w:rsid w:val="00422F66"/>
    <w:rsid w:val="00424BD6"/>
    <w:rsid w:val="00425C5B"/>
    <w:rsid w:val="00433F65"/>
    <w:rsid w:val="00437C47"/>
    <w:rsid w:val="0046191F"/>
    <w:rsid w:val="00462CDF"/>
    <w:rsid w:val="00463F69"/>
    <w:rsid w:val="004E7A88"/>
    <w:rsid w:val="004F36C5"/>
    <w:rsid w:val="004F743B"/>
    <w:rsid w:val="00547F2A"/>
    <w:rsid w:val="00560AD0"/>
    <w:rsid w:val="005765E6"/>
    <w:rsid w:val="005A1825"/>
    <w:rsid w:val="005A3504"/>
    <w:rsid w:val="005C16BD"/>
    <w:rsid w:val="005F3A12"/>
    <w:rsid w:val="00606988"/>
    <w:rsid w:val="006132F2"/>
    <w:rsid w:val="00626D71"/>
    <w:rsid w:val="006623C9"/>
    <w:rsid w:val="00663D73"/>
    <w:rsid w:val="0066568D"/>
    <w:rsid w:val="00680A2C"/>
    <w:rsid w:val="00682ABC"/>
    <w:rsid w:val="006A5F76"/>
    <w:rsid w:val="006B21D6"/>
    <w:rsid w:val="006B377F"/>
    <w:rsid w:val="006C07E5"/>
    <w:rsid w:val="006D7262"/>
    <w:rsid w:val="006F28EA"/>
    <w:rsid w:val="007021FE"/>
    <w:rsid w:val="00715A46"/>
    <w:rsid w:val="007431FA"/>
    <w:rsid w:val="0074517B"/>
    <w:rsid w:val="00750417"/>
    <w:rsid w:val="00793580"/>
    <w:rsid w:val="007A4911"/>
    <w:rsid w:val="007B46B1"/>
    <w:rsid w:val="007C08E2"/>
    <w:rsid w:val="007E7F2D"/>
    <w:rsid w:val="007F0DDF"/>
    <w:rsid w:val="007F1D71"/>
    <w:rsid w:val="008216B7"/>
    <w:rsid w:val="00824E0B"/>
    <w:rsid w:val="00866D5F"/>
    <w:rsid w:val="00867C9D"/>
    <w:rsid w:val="0087687E"/>
    <w:rsid w:val="008A7CC9"/>
    <w:rsid w:val="008B22A3"/>
    <w:rsid w:val="008B75E2"/>
    <w:rsid w:val="008C63F3"/>
    <w:rsid w:val="008E5240"/>
    <w:rsid w:val="008F32B5"/>
    <w:rsid w:val="0090743B"/>
    <w:rsid w:val="00954541"/>
    <w:rsid w:val="00954E3D"/>
    <w:rsid w:val="00956CCD"/>
    <w:rsid w:val="00957AFD"/>
    <w:rsid w:val="009778FA"/>
    <w:rsid w:val="00980943"/>
    <w:rsid w:val="00995A7F"/>
    <w:rsid w:val="00A12BF8"/>
    <w:rsid w:val="00A7634A"/>
    <w:rsid w:val="00A84C7C"/>
    <w:rsid w:val="00A857F8"/>
    <w:rsid w:val="00A8748F"/>
    <w:rsid w:val="00AA1954"/>
    <w:rsid w:val="00AB0FF0"/>
    <w:rsid w:val="00AB1C0D"/>
    <w:rsid w:val="00AF5075"/>
    <w:rsid w:val="00B0034C"/>
    <w:rsid w:val="00B06B52"/>
    <w:rsid w:val="00B16437"/>
    <w:rsid w:val="00B176DA"/>
    <w:rsid w:val="00B23428"/>
    <w:rsid w:val="00B36D75"/>
    <w:rsid w:val="00B7388F"/>
    <w:rsid w:val="00B821CF"/>
    <w:rsid w:val="00BA7274"/>
    <w:rsid w:val="00BD740C"/>
    <w:rsid w:val="00C07926"/>
    <w:rsid w:val="00C339B8"/>
    <w:rsid w:val="00C34179"/>
    <w:rsid w:val="00C3463C"/>
    <w:rsid w:val="00C52781"/>
    <w:rsid w:val="00C57789"/>
    <w:rsid w:val="00CA47B8"/>
    <w:rsid w:val="00CB59E3"/>
    <w:rsid w:val="00CD5704"/>
    <w:rsid w:val="00CE1253"/>
    <w:rsid w:val="00CF60A3"/>
    <w:rsid w:val="00D0604B"/>
    <w:rsid w:val="00D17EAB"/>
    <w:rsid w:val="00D303CE"/>
    <w:rsid w:val="00D4266E"/>
    <w:rsid w:val="00D54F05"/>
    <w:rsid w:val="00D62AF5"/>
    <w:rsid w:val="00D77227"/>
    <w:rsid w:val="00D961CC"/>
    <w:rsid w:val="00DA5EEE"/>
    <w:rsid w:val="00DE1B89"/>
    <w:rsid w:val="00DE30E4"/>
    <w:rsid w:val="00DF5D26"/>
    <w:rsid w:val="00E003BB"/>
    <w:rsid w:val="00E35FC1"/>
    <w:rsid w:val="00E573F3"/>
    <w:rsid w:val="00E67266"/>
    <w:rsid w:val="00E726E8"/>
    <w:rsid w:val="00EA2254"/>
    <w:rsid w:val="00EB4128"/>
    <w:rsid w:val="00F20D2B"/>
    <w:rsid w:val="00F22AE6"/>
    <w:rsid w:val="00F7174C"/>
    <w:rsid w:val="00F84B3A"/>
    <w:rsid w:val="00F86918"/>
    <w:rsid w:val="00FA12D2"/>
    <w:rsid w:val="00FA5ADB"/>
    <w:rsid w:val="00FB2275"/>
    <w:rsid w:val="00FB7044"/>
    <w:rsid w:val="00FD750F"/>
    <w:rsid w:val="00FE3B11"/>
    <w:rsid w:val="01117E17"/>
    <w:rsid w:val="0146D744"/>
    <w:rsid w:val="0CA021CD"/>
    <w:rsid w:val="1AB32268"/>
    <w:rsid w:val="1C83C98C"/>
    <w:rsid w:val="22A57ACB"/>
    <w:rsid w:val="29739CAE"/>
    <w:rsid w:val="36E0E3FC"/>
    <w:rsid w:val="390CE7FF"/>
    <w:rsid w:val="3A3E7F09"/>
    <w:rsid w:val="4B1F3338"/>
    <w:rsid w:val="5CB84585"/>
    <w:rsid w:val="632EF828"/>
    <w:rsid w:val="64E828B3"/>
    <w:rsid w:val="69A7F855"/>
    <w:rsid w:val="73F2B00A"/>
    <w:rsid w:val="7727E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2.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7</TotalTime>
  <Pages>6</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Daryl Hymel</cp:lastModifiedBy>
  <cp:revision>28</cp:revision>
  <cp:lastPrinted>2021-03-11T13:09:00Z</cp:lastPrinted>
  <dcterms:created xsi:type="dcterms:W3CDTF">2026-07-09T15:56:00Z</dcterms:created>
  <dcterms:modified xsi:type="dcterms:W3CDTF">2026-08-02T18:31:00Z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