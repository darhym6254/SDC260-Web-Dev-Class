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5564F107" w:rsidR="0087687E" w:rsidRDefault="005C16BD" w:rsidP="0087687E">
      <w:pPr>
        <w:pStyle w:val="Title"/>
      </w:pPr>
      <w:r>
        <w:t xml:space="preserve">Guided Practice – Planting Sessions Lab Report</w:t>
      </w:r>
    </w:p>
    <w:p w14:paraId="1D2AE177" w14:textId="77777777" w:rsidR="0087687E" w:rsidRDefault="0087687E" w:rsidP="0087687E">
      <w:r>
        <w:t>Use this template to document your work as you complete your assignment.</w:t>
      </w:r>
    </w:p>
    <w:p w14:paraId="11186315" w14:textId="77777777" w:rsidR="0087687E" w:rsidRDefault="0087687E" w:rsidP="0087687E">
      <w:pPr>
        <w:pStyle w:val="Heading1"/>
      </w:pPr>
      <w:r>
        <w:t>Your Information</w:t>
      </w:r>
    </w:p>
    <w:p w14:paraId="6F9DCFBA" w14:textId="77777777" w:rsidR="0087687E" w:rsidRDefault="0087687E" w:rsidP="0087687E">
      <w:r>
        <w:t xml:space="preserve">Your Name: Daryl Hymel</w:t>
      </w:r>
    </w:p>
    <w:p w14:paraId="14370E21" w14:textId="77777777" w:rsidR="0087687E" w:rsidRDefault="0087687E" w:rsidP="0087687E">
      <w:r>
        <w:t xml:space="preserve">Assignment Title: 4.4 Guided Practice - Planting Sessions</w:t>
      </w:r>
    </w:p>
    <w:p w14:paraId="399BBC43" w14:textId="2ED5676A" w:rsidR="2CA6D5C8" w:rsidRDefault="2CA6D5C8">
      <w:r>
        <w:t xml:space="preserve">GitHub Repository: https://github.com/darhym6254/SDC260-Web-Dev-Class</w:t>
      </w:r>
    </w:p>
    <w:p w14:paraId="784DAC07" w14:textId="3E467414" w:rsidR="005C16BD" w:rsidRDefault="005C16BD" w:rsidP="005C16BD">
      <w:pPr>
        <w:pStyle w:val="Heading1"/>
      </w:pPr>
      <w:r>
        <w:t>Development Summary</w:t>
      </w:r>
    </w:p>
    <w:p w14:paraId="1BC96ED5" w14:textId="43B8304A" w:rsidR="002E3113" w:rsidRDefault="00F33EA9" w:rsidP="12805BDF">
      <w:r>
        <w:t>Briefly summarize the work you completed for this guided practice. Include how JavaScript is used to display plant products, update the shopping cart, and save cart data during the current browser session.</w:t>
      </w:r>
    </w:p>
    <w:p>
      <w:r>
        <w:t>I finished the Evergreen Nursery webpage. I connected the CSS and JavaScript files to the HTML and added three new plants to the plant array. JavaScript loops through the array and builds a card for each plant in the plant grid. Users can add plants to the cart, and the plus and minus buttons change the quantity or remove an item. Every time the cart changes, it gets saved in session storage under the key plantCart, so the cart keeps its items while the tab stays open, even after a refresh.</w:t>
      </w:r>
    </w:p>
    <w:p w14:paraId="6135F008" w14:textId="1AB7C538" w:rsidR="0017763A" w:rsidRDefault="0017763A" w:rsidP="00576F16">
      <w:pPr>
        <w:pStyle w:val="Heading1"/>
      </w:pPr>
      <w:r>
        <w:t>Code Explanation</w:t>
      </w:r>
    </w:p>
    <w:p w14:paraId="54C35CFC" w14:textId="77777777" w:rsidR="00356F22" w:rsidRPr="00356F22" w:rsidRDefault="00356F22" w:rsidP="00356F22">
      <w:r>
        <w:t>Answer each prompt in complete sentences.</w:t>
      </w:r>
    </w:p>
    <w:p w14:paraId="36A7F62E" w14:textId="5F0D38B2" w:rsidR="00F33EA9" w:rsidRDefault="00FF2FC7" w:rsidP="00F33EA9">
      <w:pPr>
        <w:pStyle w:val="ListParagraph"/>
        <w:numPr>
          <w:ilvl w:val="0"/>
          <w:numId w:val="34"/>
        </w:numPr>
      </w:pPr>
      <w:r>
        <w:t xml:space="preserve">Storage is used to save the plant cart data. </w:t>
      </w:r>
    </w:p>
    <w:p>
      <w:pPr>
        <w:pStyle w:val="ListParagraph"/>
      </w:pPr>
      <w:r>
        <w:t>The saveCart function runs every time the cart changes and uses sessionStorage.setItem to save the cart array as a JSON string under the key plantCart. When the page loads, sessionStorage.getItem reads that string and JSON.parse turns it back into an array. If nothing has been saved yet, the cart just starts as an empty array.</w:t>
      </w:r>
    </w:p>
    <w:p w14:paraId="69CBF4B0" w14:textId="77777777" w:rsidR="00F33EA9" w:rsidRPr="00F33EA9" w:rsidRDefault="00F33EA9" w:rsidP="00F33EA9"/>
    <w:p w14:paraId="649C204B" w14:textId="73AA36C2" w:rsidR="00F33EA9" w:rsidRDefault="00F33EA9" w:rsidP="00F33EA9">
      <w:pPr>
        <w:pStyle w:val="ListParagraph"/>
        <w:numPr>
          <w:ilvl w:val="0"/>
          <w:numId w:val="34"/>
        </w:numPr>
      </w:pPr>
      <w:r>
        <w:t xml:space="preserve">Explain how JavaScript updates the cart display when a user adds a plant or changes the quantity. </w:t>
      </w:r>
    </w:p>
    <w:p>
      <w:pPr>
        <w:pStyle w:val="ListParagraph"/>
      </w:pPr>
      <w:r>
        <w:t>When a user clicks Add to Cart, the addToCart function either adds the plant to the cart array or increases its quantity if it is already there. The plus and minus buttons call updateQuantity, which changes the quantity or removes the item when it reaches zero. After any change, renderCart rebuilds the cart list, recalculates the total, and updates the page so the cart display always matches the cart array.</w:t>
      </w:r>
    </w:p>
    <w:p w14:paraId="3114CDBB" w14:textId="77777777" w:rsidR="00F33EA9" w:rsidRDefault="00F33EA9" w:rsidP="00F33EA9">
      <w:pPr>
        <w:pStyle w:val="ListParagraph"/>
      </w:pPr>
    </w:p>
    <w:p w14:paraId="1EB56C9F" w14:textId="77777777" w:rsidR="00F33EA9" w:rsidRPr="00F33EA9" w:rsidRDefault="00F33EA9" w:rsidP="00F33EA9"/>
    <w:p w14:paraId="79E3CCE0" w14:textId="664FD48B" w:rsidR="12805BDF" w:rsidRDefault="00F33EA9" w:rsidP="00F33EA9">
      <w:pPr>
        <w:pStyle w:val="ListParagraph"/>
        <w:numPr>
          <w:ilvl w:val="0"/>
          <w:numId w:val="34"/>
        </w:numPr>
      </w:pPr>
      <w:r>
        <w:t>Explain what happens to the stored cart data when the page is refreshed compared to when the browser tab is closed.</w:t>
      </w:r>
    </w:p>
    <w:p>
      <w:pPr>
        <w:pStyle w:val="ListParagraph"/>
      </w:pPr>
      <w:r>
        <w:t>When the page is refreshed, the cart data is still there because session storage survives a refresh, so the cart loads right back in. When the tab is closed, the session ends and the browser deletes the session storage, so opening the page again starts with an empty cart.</w:t>
      </w:r>
    </w:p>
    <w:p w14:paraId="7C937FA5" w14:textId="77777777" w:rsidR="00F33EA9" w:rsidRDefault="00F33EA9" w:rsidP="00F33EA9"/>
    <w:p w14:paraId="2CDE900C" w14:textId="0A00F12C" w:rsidR="6E59DEAC" w:rsidRDefault="6E59DEAC" w:rsidP="4F548AE4">
      <w:pPr>
        <w:pStyle w:val="Heading1"/>
        <w:rPr>
          <w:rFonts w:ascii="Calibri Light" w:eastAsia="Calibri Light" w:hAnsi="Calibri Light" w:cs="Calibri Light"/>
        </w:rPr>
      </w:pPr>
      <w:r>
        <w:rPr>
          <w:rFonts w:ascii="Calibri Light" w:eastAsia="Calibri Light" w:hAnsi="Calibri Light" w:cs="Calibri Light"/>
        </w:rPr>
        <w:t xml:space="preserve">Code Evidence </w:t>
      </w:r>
    </w:p>
    <w:p w14:paraId="5A88256A" w14:textId="7F669C7A" w:rsidR="6E59DEAC" w:rsidRDefault="6E59DEAC" w:rsidP="4F548AE4">
      <w:r>
        <w:rPr>
          <w:rFonts w:eastAsia="Calibri" w:cs="Calibri"/>
          <w:color w:val="000000" w:themeColor="text1"/>
        </w:rPr>
        <w:t>Insert screenshots that show the completed code for this assignment. Make sure your screenshots are legible and contain the computer system date and time.</w:t>
      </w:r>
    </w:p>
    <w:p w14:paraId="16BDBC2F" w14:textId="5A48A544" w:rsidR="00C15981" w:rsidRDefault="00C15981" w:rsidP="00C15981">
      <w:pPr>
        <w:pStyle w:val="Heading2"/>
      </w:pPr>
      <w:r>
        <w:t>Screenshot 1: Completed HTML code</w:t>
      </w:r>
    </w:p>
    <w:p w14:paraId="003A5880" w14:textId="02F83E67" w:rsidR="00C15981" w:rsidRDefault="132E406F" w:rsidP="009A078B">
      <w:pPr>
        <w:rPr>
          <w:rFonts w:eastAsia="Calibri"/>
        </w:rPr>
      </w:pPr>
      <w:r>
        <w:rPr>
          <w:rFonts w:eastAsia="Calibri"/>
        </w:rPr>
        <w:t>Paste your screenshot below this line:</w:t>
      </w:r>
    </w:p>
    <w:p w14:paraId="28F83C8A" w14:textId="77777777" w:rsidR="00C15981" w:rsidRDefault="00C15981" w:rsidP="009A078B"/>
    <w:p w14:paraId="56372FDB" w14:textId="1CC732BF" w:rsidR="00C15981" w:rsidRDefault="00C15981" w:rsidP="00C15981">
      <w:pPr>
        <w:pStyle w:val="Heading2"/>
      </w:pPr>
      <w:r>
        <w:lastRenderedPageBreak/>
        <w:t xml:space="preserve">Screenshot 2: Completed JavaScript Code</w:t>
      </w:r>
    </w:p>
    <w:p w14:paraId="60695C8B" w14:textId="2F907A38" w:rsidR="00C15981" w:rsidRPr="009A078B" w:rsidRDefault="72DCE910" w:rsidP="00C15981">
      <w:pPr>
        <w:rPr>
          <w:rFonts w:eastAsia="Calibri" w:cs="Calibri"/>
          <w:color w:val="000000" w:themeColor="text1"/>
        </w:rPr>
      </w:pPr>
      <w:r>
        <w:rPr>
          <w:rFonts w:eastAsia="Calibri" w:cs="Calibri"/>
          <w:color w:val="000000" w:themeColor="text1"/>
        </w:rPr>
        <w:t>Paste your screenshot below this line:</w:t>
      </w:r>
    </w:p>
    <w:p w14:paraId="6070577C" w14:textId="5E641CC3" w:rsidR="009C6A1D" w:rsidRPr="00C15981" w:rsidRDefault="009C6A1D" w:rsidP="12805BDF"/>
    <w:p w14:paraId="174B9E23" w14:textId="2A5DFC5C" w:rsidR="009A078B" w:rsidRDefault="009C6A1D" w:rsidP="009C6A1D">
      <w:pPr>
        <w:pStyle w:val="Heading2"/>
      </w:pPr>
      <w:r>
        <w:t xml:space="preserve">Screenshot 3: Plant Product Array with Three New Plants</w:t>
      </w:r>
    </w:p>
    <w:p w14:paraId="0F44356E" w14:textId="77777777" w:rsidR="009A078B" w:rsidRDefault="009A078B" w:rsidP="009A078B">
      <w:pPr>
        <w:rPr>
          <w:rFonts w:eastAsia="Calibri" w:cs="Calibri"/>
          <w:color w:val="000000" w:themeColor="text1"/>
        </w:rPr>
      </w:pPr>
      <w:r>
        <w:rPr>
          <w:rFonts w:eastAsia="Calibri" w:cs="Calibri"/>
          <w:color w:val="000000" w:themeColor="text1"/>
        </w:rPr>
        <w:t>Paste your screenshot below this line:</w:t>
      </w:r>
    </w:p>
    <w:p w14:paraId="1ED726F2" w14:textId="77777777" w:rsidR="009A078B" w:rsidRDefault="009A078B" w:rsidP="009A078B"/>
    <w:p w14:paraId="055C224C" w14:textId="77777777" w:rsidR="00326D10" w:rsidRDefault="00326D10" w:rsidP="00326D10">
      <w:pPr>
        <w:pStyle w:val="Heading1"/>
      </w:pPr>
      <w:r>
        <w:t>Web Page Evidence</w:t>
      </w:r>
    </w:p>
    <w:p w14:paraId="25502E86" w14:textId="51AE2EEF" w:rsidR="003408EB" w:rsidRPr="003408EB" w:rsidRDefault="003408EB" w:rsidP="003408EB">
      <w:r>
        <w:t>Insert screenshots that show the completed web page in the browser. Make sure your screenshots are legible and contain the computer system date and time.</w:t>
      </w:r>
    </w:p>
    <w:p w14:paraId="4A94CE07" w14:textId="2DB075B4" w:rsidR="009A078B" w:rsidRDefault="009A078B" w:rsidP="009C6A1D">
      <w:pPr>
        <w:pStyle w:val="Heading2"/>
      </w:pPr>
      <w:r>
        <w:t xml:space="preserve">Screenshot 4: Rendered Nursery Storefront</w:t>
      </w:r>
    </w:p>
    <w:p w14:paraId="435DCD75" w14:textId="77777777" w:rsidR="009A078B" w:rsidRDefault="009A078B" w:rsidP="009A078B">
      <w:pPr>
        <w:rPr>
          <w:rFonts w:eastAsia="Calibri" w:cs="Calibri"/>
          <w:color w:val="000000" w:themeColor="text1"/>
        </w:rPr>
      </w:pPr>
      <w:r>
        <w:rPr>
          <w:rFonts w:eastAsia="Calibri" w:cs="Calibri"/>
          <w:color w:val="000000" w:themeColor="text1"/>
        </w:rPr>
        <w:t>Paste your screenshot below this line:</w:t>
      </w:r>
    </w:p>
    <w:p w14:paraId="1DEF997D" w14:textId="77777777" w:rsidR="009A078B" w:rsidRDefault="009A078B" w:rsidP="009A078B"/>
    <w:p w14:paraId="40DE5E31" w14:textId="64AC1F02" w:rsidR="009A078B" w:rsidRDefault="009A078B" w:rsidP="009C6A1D">
      <w:pPr>
        <w:pStyle w:val="Heading2"/>
      </w:pPr>
      <w:r>
        <w:t xml:space="preserve">Screenshot 5: Shopping Cart with Plants Added</w:t>
      </w:r>
    </w:p>
    <w:p w14:paraId="6D6E16EC" w14:textId="77777777" w:rsidR="009A078B" w:rsidRDefault="009A078B" w:rsidP="009A078B">
      <w:pPr>
        <w:rPr>
          <w:rFonts w:eastAsia="Calibri" w:cs="Calibri"/>
          <w:color w:val="000000" w:themeColor="text1"/>
        </w:rPr>
      </w:pPr>
      <w:r>
        <w:rPr>
          <w:rFonts w:eastAsia="Calibri" w:cs="Calibri"/>
          <w:color w:val="000000" w:themeColor="text1"/>
        </w:rPr>
        <w:t>Paste your screenshot below this line:</w:t>
      </w:r>
    </w:p>
    <w:p w14:paraId="2E2EEFB3" w14:textId="77777777" w:rsidR="009A078B" w:rsidRDefault="009A078B" w:rsidP="009A078B"/>
    <w:p w14:paraId="64217582" w14:textId="7E823279" w:rsidR="009C6A1D" w:rsidRDefault="009A078B" w:rsidP="009C6A1D">
      <w:pPr>
        <w:pStyle w:val="Heading2"/>
      </w:pPr>
      <w:r>
        <w:t xml:space="preserve">Screenshot 6: Updated Cart Quantity or Cart Total</w:t>
      </w:r>
    </w:p>
    <w:p w14:paraId="2EFABB66" w14:textId="1722ECEB" w:rsidR="28A600B3" w:rsidRDefault="7CC2B798">
      <w:pPr>
        <w:rPr>
          <w:rFonts w:eastAsia="Calibri" w:cs="Calibri"/>
          <w:color w:val="000000" w:themeColor="text1"/>
        </w:rPr>
      </w:pPr>
      <w:r>
        <w:rPr>
          <w:rFonts w:eastAsia="Calibri" w:cs="Calibri"/>
          <w:color w:val="000000" w:themeColor="text1"/>
        </w:rPr>
        <w:t>Paste your screenshot below this line:</w:t>
      </w:r>
    </w:p>
    <w:p w14:paraId="61FBBBBD" w14:textId="77777777" w:rsidR="003408EB" w:rsidRPr="009A078B" w:rsidRDefault="003408EB">
      <w:pPr>
        <w:rPr>
          <w:rFonts w:eastAsia="Calibri" w:cs="Calibri"/>
          <w:color w:val="000000" w:themeColor="text1"/>
        </w:rPr>
      </w:pPr>
    </w:p>
    <w:p w14:paraId="1403CBD7" w14:textId="5274A581" w:rsidR="003408EB" w:rsidRDefault="00B75E08" w:rsidP="003408EB">
      <w:pPr>
        <w:pStyle w:val="Heading1"/>
      </w:pPr>
      <w:r>
        <w:t xml:space="preserve">Session Storage Evidence </w:t>
      </w:r>
    </w:p>
    <w:p w14:paraId="24E846CA" w14:textId="164470C2" w:rsidR="0087687E" w:rsidRDefault="00B75E08" w:rsidP="0087687E">
      <w:r>
        <w:t>Use the browser Developer Tools Console to test the session storage data.</w:t>
      </w:r>
    </w:p>
    <w:p w14:paraId="504BE8A8" w14:textId="77777777" w:rsidR="00B75E08" w:rsidRPr="00B75E08" w:rsidRDefault="00B75E08" w:rsidP="00B75E08">
      <w:pPr>
        <w:pStyle w:val="Heading2"/>
      </w:pPr>
      <w:r>
        <w:t>Screenshot 7: Console Showing Session Storage Data</w:t>
      </w:r>
    </w:p>
    <w:p w14:paraId="0B2965CD" w14:textId="77777777" w:rsidR="00B75E08" w:rsidRPr="00B75E08" w:rsidRDefault="00B75E08" w:rsidP="00B75E08">
      <w:r>
        <w:t>Paste your screenshot below this line:</w:t>
      </w:r>
    </w:p>
    <w:p w14:paraId="05ED3E93" w14:textId="77777777" w:rsidR="00B75E08" w:rsidRDefault="00B75E08" w:rsidP="0087687E"/>
    <w:p w14:paraId="4EC1596C" w14:textId="76339D5F" w:rsidR="009A158A" w:rsidRDefault="009A158A" w:rsidP="009A158A">
      <w:pPr>
        <w:pStyle w:val="Heading1"/>
      </w:pPr>
      <w:r>
        <w:t>Testing Notes</w:t>
      </w:r>
    </w:p>
    <w:p w14:paraId="23183DF1" w14:textId="77777777" w:rsidR="004270E3" w:rsidRPr="004270E3" w:rsidRDefault="004270E3" w:rsidP="004270E3">
      <w:r>
        <w:t>Briefly describe how you tested the shopping cart and session storage functionality.</w:t>
      </w:r>
    </w:p>
    <w:p w14:paraId="740CFCB9" w14:textId="77777777" w:rsidR="004270E3" w:rsidRPr="004270E3" w:rsidRDefault="004270E3" w:rsidP="004270E3">
      <w:r>
        <w:t>Include the following:</w:t>
      </w:r>
    </w:p>
    <w:p w14:paraId="31482B8F" w14:textId="77777777" w:rsidR="004270E3" w:rsidRDefault="004270E3" w:rsidP="004270E3">
      <w:pPr>
        <w:numPr>
          <w:ilvl w:val="0"/>
          <w:numId w:val="35"/>
        </w:numPr>
      </w:pPr>
      <w:r>
        <w:t xml:space="preserve">What happened when you added plants to the cart? </w:t>
      </w:r>
    </w:p>
    <w:p>
      <w:pPr>
        <w:ind w:left="720"/>
      </w:pPr>
      <w:r>
        <w:t>The plant appeared in the cart panel with its price, the total updated right away, and the cart button did a little bounce animation. The plantCart data in session storage updated at the same time.</w:t>
      </w:r>
    </w:p>
    <w:p w14:paraId="28C5FA60" w14:textId="77777777" w:rsidR="004270E3" w:rsidRPr="004270E3" w:rsidRDefault="004270E3" w:rsidP="004270E3">
      <w:pPr>
        <w:ind w:left="720"/>
      </w:pPr>
    </w:p>
    <w:p w14:paraId="38BBEB96" w14:textId="77777777" w:rsidR="004270E3" w:rsidRDefault="004270E3" w:rsidP="004270E3">
      <w:pPr>
        <w:numPr>
          <w:ilvl w:val="0"/>
          <w:numId w:val="35"/>
        </w:numPr>
      </w:pPr>
      <w:r>
        <w:t xml:space="preserve">What happened when you increased or decreased the quantity? </w:t>
      </w:r>
    </w:p>
    <w:p>
      <w:pPr>
        <w:ind w:left="720"/>
      </w:pPr>
      <w:r>
        <w:t>The plus button raised the quantity and the price for that item, and the minus button lowered them. When the quantity reached zero, the item was removed from the cart completely and the total went back down.</w:t>
      </w:r>
    </w:p>
    <w:p w14:paraId="58191755" w14:textId="77777777" w:rsidR="004270E3" w:rsidRDefault="004270E3" w:rsidP="004270E3">
      <w:pPr>
        <w:pStyle w:val="ListParagraph"/>
      </w:pPr>
    </w:p>
    <w:p w14:paraId="308E2473" w14:textId="77777777" w:rsidR="004270E3" w:rsidRPr="004270E3" w:rsidRDefault="004270E3" w:rsidP="004270E3">
      <w:pPr>
        <w:ind w:left="720"/>
      </w:pPr>
    </w:p>
    <w:p w14:paraId="1C499CC8" w14:textId="77777777" w:rsidR="004270E3" w:rsidRDefault="004270E3" w:rsidP="004270E3">
      <w:pPr>
        <w:numPr>
          <w:ilvl w:val="0"/>
          <w:numId w:val="35"/>
        </w:numPr>
      </w:pPr>
      <w:r>
        <w:t xml:space="preserve">What happened when you refreshed the page? </w:t>
      </w:r>
    </w:p>
    <w:p>
      <w:pPr>
        <w:ind w:left="720"/>
      </w:pPr>
      <w:r>
        <w:t>The cart kept all of its items and showed the same total after the refresh, because the page loaded the saved data back out of session storage.</w:t>
      </w:r>
    </w:p>
    <w:p w14:paraId="1D14F29C" w14:textId="77777777" w:rsidR="004270E3" w:rsidRPr="004270E3" w:rsidRDefault="004270E3" w:rsidP="004270E3">
      <w:pPr>
        <w:ind w:left="720"/>
      </w:pPr>
    </w:p>
    <w:p w14:paraId="4F105C7A" w14:textId="77777777" w:rsidR="004270E3" w:rsidRPr="004270E3" w:rsidRDefault="004270E3" w:rsidP="004270E3">
      <w:pPr>
        <w:numPr>
          <w:ilvl w:val="0"/>
          <w:numId w:val="35"/>
        </w:numPr>
      </w:pPr>
      <w:r>
        <w:t>What happened when you closed the tab or ended the session?</w:t>
      </w:r>
    </w:p>
    <w:p>
      <w:pPr>
        <w:ind w:left="720"/>
      </w:pPr>
      <w:r>
        <w:t>When I closed the tab and opened the page again, the cart was empty. Session storage only lasts for the tab session, so the browser cleared the data when the tab closed.</w:t>
      </w:r>
    </w:p>
    <w:p w14:paraId="6937DDCA" w14:textId="77777777" w:rsidR="009A158A" w:rsidRDefault="009A158A" w:rsidP="009A158A"/>
    <w:p w14:paraId="5D6936B9" w14:textId="7A60A8C7" w:rsidR="00CB29D9" w:rsidRDefault="00CB29D9" w:rsidP="00CB29D9">
      <w:pPr>
        <w:pStyle w:val="Heading1"/>
      </w:pPr>
      <w:r>
        <w:t>Reflection</w:t>
      </w:r>
    </w:p>
    <w:p w14:paraId="72DE838A" w14:textId="175D7B1A" w:rsidR="00CB29D9" w:rsidRPr="00426F09" w:rsidRDefault="004270E3" w:rsidP="00426F09">
      <w:pPr>
        <w:rPr>
          <w:iCs/>
        </w:rPr>
      </w:pPr>
      <w:r>
        <w:rPr>
          <w:bCs/>
        </w:rPr>
        <w:t>In a few sentences, explain how session storage can improve the user experience on a shopping website. Then explain one limitation of using session storage compared to longer-term storage options.</w:t>
      </w:r>
    </w:p>
    <w:p>
      <w:r>
        <w:t>Session storage improves the user experience because shoppers do not lose their cart if they accidentally refresh the page or move around the store while browsing. The cart follows them for the whole visit without the site needing an account or a server. The limitation is that the data disappears as soon as the tab is closed, so unlike cookies or local storage, a customer cannot come back later and still have their cart waiting for them.</w:t>
      </w:r>
    </w:p>
    <w:p w14:paraId="2597BFE2" w14:textId="77777777" w:rsidR="00C07926" w:rsidRPr="0087687E" w:rsidRDefault="00C07926" w:rsidP="0087687E"/>
    <w:sectPr w:rsidR="00C07926" w:rsidRPr="0087687E" w:rsidSect="00651FB3">
      <w:headerReference w:type="default" r:id="rId10"/>
      <w:footerReference w:type="default" r:id="rId11"/>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AE070" w14:textId="77777777" w:rsidR="00C61EF3" w:rsidRDefault="00C61EF3" w:rsidP="00560AD0">
      <w:pPr>
        <w:spacing w:before="0" w:after="0"/>
      </w:pPr>
      <w:r>
        <w:separator/>
      </w:r>
    </w:p>
  </w:endnote>
  <w:endnote w:type="continuationSeparator" w:id="0">
    <w:p w14:paraId="03F44E89" w14:textId="77777777" w:rsidR="00C61EF3" w:rsidRDefault="00C61EF3"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F7661" w14:textId="77777777" w:rsidR="00C61EF3" w:rsidRDefault="00C61EF3" w:rsidP="00560AD0">
      <w:pPr>
        <w:spacing w:before="0" w:after="0"/>
      </w:pPr>
      <w:r>
        <w:separator/>
      </w:r>
    </w:p>
  </w:footnote>
  <w:footnote w:type="continuationSeparator" w:id="0">
    <w:p w14:paraId="51553B04" w14:textId="77777777" w:rsidR="00C61EF3" w:rsidRDefault="00C61EF3"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1805"/>
    <w:multiLevelType w:val="hybridMultilevel"/>
    <w:tmpl w:val="745C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7787A7B"/>
    <w:multiLevelType w:val="multilevel"/>
    <w:tmpl w:val="1576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FF3FB3"/>
    <w:multiLevelType w:val="hybridMultilevel"/>
    <w:tmpl w:val="09FE9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4165A"/>
    <w:multiLevelType w:val="hybridMultilevel"/>
    <w:tmpl w:val="59C07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9F135E"/>
    <w:multiLevelType w:val="hybridMultilevel"/>
    <w:tmpl w:val="4A249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212048"/>
    <w:multiLevelType w:val="hybridMultilevel"/>
    <w:tmpl w:val="5B06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D5C70"/>
    <w:multiLevelType w:val="hybridMultilevel"/>
    <w:tmpl w:val="E5941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5"/>
  </w:num>
  <w:num w:numId="2" w16cid:durableId="1257177368">
    <w:abstractNumId w:val="18"/>
  </w:num>
  <w:num w:numId="3" w16cid:durableId="994574646">
    <w:abstractNumId w:val="8"/>
  </w:num>
  <w:num w:numId="4" w16cid:durableId="1986231101">
    <w:abstractNumId w:val="19"/>
  </w:num>
  <w:num w:numId="5" w16cid:durableId="682174521">
    <w:abstractNumId w:val="15"/>
  </w:num>
  <w:num w:numId="6" w16cid:durableId="320744112">
    <w:abstractNumId w:val="30"/>
  </w:num>
  <w:num w:numId="7" w16cid:durableId="996038126">
    <w:abstractNumId w:val="22"/>
  </w:num>
  <w:num w:numId="8" w16cid:durableId="74742967">
    <w:abstractNumId w:val="23"/>
  </w:num>
  <w:num w:numId="9" w16cid:durableId="62219970">
    <w:abstractNumId w:val="21"/>
  </w:num>
  <w:num w:numId="10" w16cid:durableId="1054281362">
    <w:abstractNumId w:val="16"/>
  </w:num>
  <w:num w:numId="11" w16cid:durableId="1917477807">
    <w:abstractNumId w:val="31"/>
  </w:num>
  <w:num w:numId="12" w16cid:durableId="966860696">
    <w:abstractNumId w:val="25"/>
  </w:num>
  <w:num w:numId="13" w16cid:durableId="2016878718">
    <w:abstractNumId w:val="14"/>
  </w:num>
  <w:num w:numId="14" w16cid:durableId="1157648801">
    <w:abstractNumId w:val="20"/>
  </w:num>
  <w:num w:numId="15" w16cid:durableId="28069069">
    <w:abstractNumId w:val="28"/>
  </w:num>
  <w:num w:numId="16" w16cid:durableId="102113482">
    <w:abstractNumId w:val="2"/>
  </w:num>
  <w:num w:numId="17" w16cid:durableId="1868058831">
    <w:abstractNumId w:val="26"/>
  </w:num>
  <w:num w:numId="18" w16cid:durableId="55517872">
    <w:abstractNumId w:val="6"/>
  </w:num>
  <w:num w:numId="19" w16cid:durableId="738746169">
    <w:abstractNumId w:val="7"/>
  </w:num>
  <w:num w:numId="20" w16cid:durableId="1539049765">
    <w:abstractNumId w:val="13"/>
  </w:num>
  <w:num w:numId="21" w16cid:durableId="1786267318">
    <w:abstractNumId w:val="27"/>
  </w:num>
  <w:num w:numId="22" w16cid:durableId="2128498606">
    <w:abstractNumId w:val="0"/>
  </w:num>
  <w:num w:numId="23" w16cid:durableId="507064661">
    <w:abstractNumId w:val="24"/>
  </w:num>
  <w:num w:numId="24" w16cid:durableId="723408353">
    <w:abstractNumId w:val="3"/>
  </w:num>
  <w:num w:numId="25" w16cid:durableId="1171918006">
    <w:abstractNumId w:val="16"/>
  </w:num>
  <w:num w:numId="26" w16cid:durableId="8231998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24"/>
    <w:lvlOverride w:ilvl="0">
      <w:startOverride w:val="1"/>
    </w:lvlOverride>
    <w:lvlOverride w:ilvl="1"/>
    <w:lvlOverride w:ilvl="2"/>
    <w:lvlOverride w:ilvl="3"/>
    <w:lvlOverride w:ilvl="4"/>
    <w:lvlOverride w:ilvl="5"/>
    <w:lvlOverride w:ilvl="6"/>
    <w:lvlOverride w:ilvl="7"/>
    <w:lvlOverride w:ilvl="8"/>
  </w:num>
  <w:num w:numId="28" w16cid:durableId="586771049">
    <w:abstractNumId w:val="11"/>
  </w:num>
  <w:num w:numId="29" w16cid:durableId="1363436941">
    <w:abstractNumId w:val="10"/>
  </w:num>
  <w:num w:numId="30" w16cid:durableId="227691314">
    <w:abstractNumId w:val="29"/>
  </w:num>
  <w:num w:numId="31" w16cid:durableId="1157921617">
    <w:abstractNumId w:val="12"/>
  </w:num>
  <w:num w:numId="32" w16cid:durableId="1282566264">
    <w:abstractNumId w:val="1"/>
  </w:num>
  <w:num w:numId="33" w16cid:durableId="460345343">
    <w:abstractNumId w:val="17"/>
  </w:num>
  <w:num w:numId="34" w16cid:durableId="1468476199">
    <w:abstractNumId w:val="9"/>
  </w:num>
  <w:num w:numId="35" w16cid:durableId="13960796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15497"/>
    <w:rsid w:val="000304EA"/>
    <w:rsid w:val="00032674"/>
    <w:rsid w:val="00047377"/>
    <w:rsid w:val="000612CB"/>
    <w:rsid w:val="000A72B5"/>
    <w:rsid w:val="000B4C96"/>
    <w:rsid w:val="000D0215"/>
    <w:rsid w:val="000D1C21"/>
    <w:rsid w:val="000D75EC"/>
    <w:rsid w:val="000E11FE"/>
    <w:rsid w:val="000F24E1"/>
    <w:rsid w:val="000F572F"/>
    <w:rsid w:val="001137D9"/>
    <w:rsid w:val="001149C8"/>
    <w:rsid w:val="00117074"/>
    <w:rsid w:val="0012287D"/>
    <w:rsid w:val="00123200"/>
    <w:rsid w:val="00130BE9"/>
    <w:rsid w:val="00134B18"/>
    <w:rsid w:val="00134E60"/>
    <w:rsid w:val="0014276C"/>
    <w:rsid w:val="00146063"/>
    <w:rsid w:val="00147779"/>
    <w:rsid w:val="00163908"/>
    <w:rsid w:val="0017473C"/>
    <w:rsid w:val="001760DE"/>
    <w:rsid w:val="0017763A"/>
    <w:rsid w:val="001825BA"/>
    <w:rsid w:val="001C292D"/>
    <w:rsid w:val="001C2AD0"/>
    <w:rsid w:val="001D5D9E"/>
    <w:rsid w:val="001E118C"/>
    <w:rsid w:val="001F387C"/>
    <w:rsid w:val="001F425B"/>
    <w:rsid w:val="001F52A9"/>
    <w:rsid w:val="00221EB3"/>
    <w:rsid w:val="00223620"/>
    <w:rsid w:val="00226EB4"/>
    <w:rsid w:val="0025002F"/>
    <w:rsid w:val="002566A2"/>
    <w:rsid w:val="00266C74"/>
    <w:rsid w:val="00276A31"/>
    <w:rsid w:val="00280DB9"/>
    <w:rsid w:val="00285C62"/>
    <w:rsid w:val="0029580B"/>
    <w:rsid w:val="002A0451"/>
    <w:rsid w:val="002A2363"/>
    <w:rsid w:val="002A45CA"/>
    <w:rsid w:val="002D695E"/>
    <w:rsid w:val="002E2A2F"/>
    <w:rsid w:val="002E3113"/>
    <w:rsid w:val="00304517"/>
    <w:rsid w:val="00315639"/>
    <w:rsid w:val="00326D10"/>
    <w:rsid w:val="00334A96"/>
    <w:rsid w:val="00336AB8"/>
    <w:rsid w:val="003408EB"/>
    <w:rsid w:val="00340BAB"/>
    <w:rsid w:val="00342A95"/>
    <w:rsid w:val="003452DE"/>
    <w:rsid w:val="003460A2"/>
    <w:rsid w:val="00356F22"/>
    <w:rsid w:val="0037767F"/>
    <w:rsid w:val="00390DB9"/>
    <w:rsid w:val="003B0310"/>
    <w:rsid w:val="003B3C7D"/>
    <w:rsid w:val="003D5D46"/>
    <w:rsid w:val="003F4C11"/>
    <w:rsid w:val="003F50FF"/>
    <w:rsid w:val="004075B3"/>
    <w:rsid w:val="004147D3"/>
    <w:rsid w:val="00414D51"/>
    <w:rsid w:val="00424BD6"/>
    <w:rsid w:val="00425C5B"/>
    <w:rsid w:val="00426F09"/>
    <w:rsid w:val="004270E3"/>
    <w:rsid w:val="00433F65"/>
    <w:rsid w:val="00437C47"/>
    <w:rsid w:val="0046191F"/>
    <w:rsid w:val="00462CDF"/>
    <w:rsid w:val="00463F69"/>
    <w:rsid w:val="00487120"/>
    <w:rsid w:val="00487E33"/>
    <w:rsid w:val="004A753C"/>
    <w:rsid w:val="004E7A88"/>
    <w:rsid w:val="004F36C5"/>
    <w:rsid w:val="004F4380"/>
    <w:rsid w:val="00534FF2"/>
    <w:rsid w:val="00544549"/>
    <w:rsid w:val="00547F2A"/>
    <w:rsid w:val="00560771"/>
    <w:rsid w:val="00560AD0"/>
    <w:rsid w:val="005765E6"/>
    <w:rsid w:val="00576F16"/>
    <w:rsid w:val="005A1825"/>
    <w:rsid w:val="005A3504"/>
    <w:rsid w:val="005C16BD"/>
    <w:rsid w:val="00610214"/>
    <w:rsid w:val="006132F2"/>
    <w:rsid w:val="00626D71"/>
    <w:rsid w:val="006623C9"/>
    <w:rsid w:val="00663D73"/>
    <w:rsid w:val="0066568D"/>
    <w:rsid w:val="00665E22"/>
    <w:rsid w:val="00680A2C"/>
    <w:rsid w:val="00682ABC"/>
    <w:rsid w:val="006A5F76"/>
    <w:rsid w:val="006B21D6"/>
    <w:rsid w:val="006B377F"/>
    <w:rsid w:val="006C355D"/>
    <w:rsid w:val="006D7262"/>
    <w:rsid w:val="006E3D6D"/>
    <w:rsid w:val="006F28EA"/>
    <w:rsid w:val="006F6991"/>
    <w:rsid w:val="007021FE"/>
    <w:rsid w:val="00715A46"/>
    <w:rsid w:val="00726750"/>
    <w:rsid w:val="007321E1"/>
    <w:rsid w:val="00732D7B"/>
    <w:rsid w:val="0074517B"/>
    <w:rsid w:val="00750417"/>
    <w:rsid w:val="00793580"/>
    <w:rsid w:val="007A420C"/>
    <w:rsid w:val="007A4911"/>
    <w:rsid w:val="007B28AD"/>
    <w:rsid w:val="007C16D6"/>
    <w:rsid w:val="007E7F2D"/>
    <w:rsid w:val="007F1D71"/>
    <w:rsid w:val="008216B7"/>
    <w:rsid w:val="00824E0B"/>
    <w:rsid w:val="00825AD2"/>
    <w:rsid w:val="00866D5F"/>
    <w:rsid w:val="0087687E"/>
    <w:rsid w:val="008A6425"/>
    <w:rsid w:val="008A7CC9"/>
    <w:rsid w:val="008B22A3"/>
    <w:rsid w:val="008B75E2"/>
    <w:rsid w:val="008C63F3"/>
    <w:rsid w:val="008F4A7C"/>
    <w:rsid w:val="008F57BF"/>
    <w:rsid w:val="0090743B"/>
    <w:rsid w:val="00923C71"/>
    <w:rsid w:val="0094690A"/>
    <w:rsid w:val="00956866"/>
    <w:rsid w:val="00956CCD"/>
    <w:rsid w:val="00957AFD"/>
    <w:rsid w:val="009778FA"/>
    <w:rsid w:val="00980943"/>
    <w:rsid w:val="00995A7F"/>
    <w:rsid w:val="009A078B"/>
    <w:rsid w:val="009A158A"/>
    <w:rsid w:val="009C6A1D"/>
    <w:rsid w:val="009D32A6"/>
    <w:rsid w:val="00A54DE6"/>
    <w:rsid w:val="00A77269"/>
    <w:rsid w:val="00A84C7C"/>
    <w:rsid w:val="00A857F8"/>
    <w:rsid w:val="00A8748F"/>
    <w:rsid w:val="00AA1954"/>
    <w:rsid w:val="00AB0FF0"/>
    <w:rsid w:val="00AB1C0D"/>
    <w:rsid w:val="00AF09F7"/>
    <w:rsid w:val="00AF2CD3"/>
    <w:rsid w:val="00AF5075"/>
    <w:rsid w:val="00AF673A"/>
    <w:rsid w:val="00B0034C"/>
    <w:rsid w:val="00B06B52"/>
    <w:rsid w:val="00B16378"/>
    <w:rsid w:val="00B16437"/>
    <w:rsid w:val="00B176DA"/>
    <w:rsid w:val="00B23428"/>
    <w:rsid w:val="00B36D75"/>
    <w:rsid w:val="00B41E30"/>
    <w:rsid w:val="00B477CF"/>
    <w:rsid w:val="00B545F7"/>
    <w:rsid w:val="00B7388F"/>
    <w:rsid w:val="00B75E08"/>
    <w:rsid w:val="00B76DD6"/>
    <w:rsid w:val="00B8173A"/>
    <w:rsid w:val="00B821CF"/>
    <w:rsid w:val="00BA7274"/>
    <w:rsid w:val="00BB38AE"/>
    <w:rsid w:val="00BC5A81"/>
    <w:rsid w:val="00BD740C"/>
    <w:rsid w:val="00C07926"/>
    <w:rsid w:val="00C15981"/>
    <w:rsid w:val="00C339B8"/>
    <w:rsid w:val="00C34179"/>
    <w:rsid w:val="00C3463C"/>
    <w:rsid w:val="00C52781"/>
    <w:rsid w:val="00C61EF3"/>
    <w:rsid w:val="00C7272D"/>
    <w:rsid w:val="00CA47B8"/>
    <w:rsid w:val="00CB29D9"/>
    <w:rsid w:val="00CB59E3"/>
    <w:rsid w:val="00CD106D"/>
    <w:rsid w:val="00CD5704"/>
    <w:rsid w:val="00CE1253"/>
    <w:rsid w:val="00CF60A3"/>
    <w:rsid w:val="00D0604B"/>
    <w:rsid w:val="00D1631B"/>
    <w:rsid w:val="00D17EAB"/>
    <w:rsid w:val="00D17F58"/>
    <w:rsid w:val="00D303CE"/>
    <w:rsid w:val="00D4266E"/>
    <w:rsid w:val="00D54F05"/>
    <w:rsid w:val="00D560D9"/>
    <w:rsid w:val="00D77227"/>
    <w:rsid w:val="00D86869"/>
    <w:rsid w:val="00D90D3B"/>
    <w:rsid w:val="00DA5EEE"/>
    <w:rsid w:val="00DE1B89"/>
    <w:rsid w:val="00DF5D26"/>
    <w:rsid w:val="00DF68FD"/>
    <w:rsid w:val="00E003BB"/>
    <w:rsid w:val="00E052F6"/>
    <w:rsid w:val="00E11115"/>
    <w:rsid w:val="00E30822"/>
    <w:rsid w:val="00E35FC1"/>
    <w:rsid w:val="00E573F3"/>
    <w:rsid w:val="00E6725F"/>
    <w:rsid w:val="00E67266"/>
    <w:rsid w:val="00E6783E"/>
    <w:rsid w:val="00E726E8"/>
    <w:rsid w:val="00EA2254"/>
    <w:rsid w:val="00EB4128"/>
    <w:rsid w:val="00F20D2B"/>
    <w:rsid w:val="00F33EA9"/>
    <w:rsid w:val="00F7174C"/>
    <w:rsid w:val="00F86918"/>
    <w:rsid w:val="00F87202"/>
    <w:rsid w:val="00FA081D"/>
    <w:rsid w:val="00FA5ADB"/>
    <w:rsid w:val="00FB2275"/>
    <w:rsid w:val="00FB7044"/>
    <w:rsid w:val="00FD2E56"/>
    <w:rsid w:val="00FD750F"/>
    <w:rsid w:val="00FE07CD"/>
    <w:rsid w:val="00FE3B11"/>
    <w:rsid w:val="00FF2FC7"/>
    <w:rsid w:val="0BF24CB7"/>
    <w:rsid w:val="12805BDF"/>
    <w:rsid w:val="132E406F"/>
    <w:rsid w:val="15B592D0"/>
    <w:rsid w:val="1AB32268"/>
    <w:rsid w:val="1BD631F2"/>
    <w:rsid w:val="23BB4DF8"/>
    <w:rsid w:val="28A600B3"/>
    <w:rsid w:val="2B9F1BED"/>
    <w:rsid w:val="2CA6D5C8"/>
    <w:rsid w:val="2DE1BAA6"/>
    <w:rsid w:val="30F6AE23"/>
    <w:rsid w:val="36E0E3FC"/>
    <w:rsid w:val="4067A3F9"/>
    <w:rsid w:val="43D155AC"/>
    <w:rsid w:val="4F548AE4"/>
    <w:rsid w:val="64202A1C"/>
    <w:rsid w:val="648449FE"/>
    <w:rsid w:val="64E828B3"/>
    <w:rsid w:val="6E59DEAC"/>
    <w:rsid w:val="72DCE910"/>
    <w:rsid w:val="7727E4B9"/>
    <w:rsid w:val="7CC2B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77991735-DCD3-45B1-A011-77EB6015DA17}">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Template.dotx</Template>
  <TotalTime>6</TotalTime>
  <Pages>3</Pages>
  <Words>364</Words>
  <Characters>1965</Characters>
  <Application>Microsoft Office Word</Application>
  <DocSecurity>0</DocSecurity>
  <Lines>67</Lines>
  <Paragraphs>49</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Natalie Price</cp:lastModifiedBy>
  <cp:revision>10</cp:revision>
  <cp:lastPrinted>2021-03-11T13:09:00Z</cp:lastPrinted>
  <dcterms:created xsi:type="dcterms:W3CDTF">2026-07-27T19:18:00Z</dcterms:created>
  <dcterms:modified xsi:type="dcterms:W3CDTF">2026-07-28T14:00:00Z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