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647A0B75" w:rsidR="0087687E" w:rsidRDefault="005343DC" w:rsidP="0087687E">
      <w:pPr>
        <w:pStyle w:val="Title"/>
      </w:pPr>
      <w:r>
        <w:t>Assessment – Storage Central 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77777777" w:rsidR="0087687E" w:rsidRDefault="0087687E" w:rsidP="0087687E">
      <w:r>
        <w:t>Your Name: Daryl Hymel</w:t>
      </w:r>
    </w:p>
    <w:p w14:paraId="14370E21" w14:textId="77777777" w:rsidR="0087687E" w:rsidRDefault="0087687E" w:rsidP="0087687E">
      <w:r>
        <w:t>Assignment Title: 4.6 Performance Assessment - Storage Central</w:t>
      </w:r>
    </w:p>
    <w:p w14:paraId="408A9F0E" w14:textId="2F02CEE9" w:rsidR="6E79DC38" w:rsidRDefault="6E79DC38">
      <w:r>
        <w:t>GitHub Repository: https://github.com/darhym6254/SDC260-Web-Dev-Class</w:t>
      </w:r>
    </w:p>
    <w:p w14:paraId="784DAC07" w14:textId="3E467414" w:rsidR="005C16BD" w:rsidRDefault="005C16BD" w:rsidP="005C16BD">
      <w:pPr>
        <w:pStyle w:val="Heading1"/>
      </w:pPr>
      <w:r>
        <w:t>Development Summary</w:t>
      </w:r>
    </w:p>
    <w:p w14:paraId="510A3C4F" w14:textId="65A0EA4F" w:rsidR="00B5625D" w:rsidRPr="00B74503" w:rsidRDefault="00B74503" w:rsidP="00610299">
      <w:r>
        <w:t>Briefly summarize the storefront you created. Include the handmade craft theme, shopping cart features, and how localStorage, sessionStorage, and cookies are used in your project.</w:t>
      </w:r>
    </w:p>
    <w:p w14:paraId="50014CED" w14:textId="7F1C9714" w:rsidR="00F507C5" w:rsidRDefault="00C96D1E" w:rsidP="00F507C5">
      <w:r w:rsidRPr="00C96D1E">
        <w:t xml:space="preserve">I built Willow and Pine Crafts, a handmade store with six products. Each product shows an image, description, price, stock count, and Add to Cart button. The cart lets users change quantities, view the total, clear the cart, or checkout. </w:t>
      </w:r>
      <w:proofErr w:type="spellStart"/>
      <w:r w:rsidRPr="00C96D1E">
        <w:t>localStorage</w:t>
      </w:r>
      <w:proofErr w:type="spellEnd"/>
      <w:r w:rsidRPr="00C96D1E">
        <w:t xml:space="preserve"> saves the cart and stock, </w:t>
      </w:r>
      <w:proofErr w:type="spellStart"/>
      <w:r w:rsidRPr="00C96D1E">
        <w:t>sessionStorage</w:t>
      </w:r>
      <w:proofErr w:type="spellEnd"/>
      <w:r w:rsidRPr="00C96D1E">
        <w:t xml:space="preserve"> tracks items added during the current session, and a cookie remembers the shopper’s last purchase for the welcome message.</w:t>
      </w:r>
    </w:p>
    <w:p w14:paraId="3568FABF" w14:textId="77777777" w:rsidR="00983021" w:rsidRDefault="00983021" w:rsidP="00F507C5"/>
    <w:p w14:paraId="1326EF45" w14:textId="77777777" w:rsidR="00983021" w:rsidRDefault="00983021" w:rsidP="00F507C5"/>
    <w:p w14:paraId="75DBBC5B" w14:textId="77777777" w:rsidR="00983021" w:rsidRDefault="00983021" w:rsidP="00F507C5"/>
    <w:p w14:paraId="6EF832B5" w14:textId="77777777" w:rsidR="00983021" w:rsidRDefault="00983021" w:rsidP="00F507C5"/>
    <w:p w14:paraId="146DE446" w14:textId="77777777" w:rsidR="00983021" w:rsidRDefault="00983021" w:rsidP="00F507C5"/>
    <w:p w14:paraId="2EA803CE" w14:textId="77777777" w:rsidR="00983021" w:rsidRDefault="00983021" w:rsidP="00F507C5"/>
    <w:p w14:paraId="5C71FFF2" w14:textId="77777777" w:rsidR="00983021" w:rsidRDefault="00983021" w:rsidP="00F507C5"/>
    <w:p w14:paraId="4943D90E" w14:textId="77777777" w:rsidR="00983021" w:rsidRDefault="00983021" w:rsidP="00F507C5"/>
    <w:p w14:paraId="2EC7C0F5" w14:textId="77777777" w:rsidR="00983021" w:rsidRDefault="00983021" w:rsidP="00F507C5"/>
    <w:p w14:paraId="48A05D1C" w14:textId="77777777" w:rsidR="00983021" w:rsidRDefault="00983021" w:rsidP="00F507C5"/>
    <w:p w14:paraId="45E36266" w14:textId="77777777" w:rsidR="00983021" w:rsidRDefault="00983021" w:rsidP="00F507C5"/>
    <w:p w14:paraId="7F74E1ED" w14:textId="77777777" w:rsidR="00983021" w:rsidRDefault="00983021" w:rsidP="00F507C5"/>
    <w:p w14:paraId="6C9C286C" w14:textId="77777777" w:rsidR="00983021" w:rsidRDefault="00983021" w:rsidP="00F507C5"/>
    <w:p w14:paraId="2FBB8D8B" w14:textId="77777777" w:rsidR="00983021" w:rsidRDefault="00983021" w:rsidP="00F507C5"/>
    <w:p w14:paraId="1AF4BADF" w14:textId="77777777" w:rsidR="00983021" w:rsidRPr="00730160" w:rsidRDefault="00983021" w:rsidP="00F507C5"/>
    <w:p w14:paraId="0401B671" w14:textId="0661E6D3" w:rsidR="2E35F486" w:rsidRDefault="2E35F486" w:rsidP="3D2C8F67">
      <w:pPr>
        <w:pStyle w:val="Heading1"/>
        <w:rPr>
          <w:rFonts w:ascii="Calibri Light" w:eastAsia="Calibri Light" w:hAnsi="Calibri Light" w:cs="Calibri Light"/>
        </w:rPr>
      </w:pPr>
      <w:r>
        <w:rPr>
          <w:rFonts w:ascii="Calibri Light" w:eastAsia="Calibri Light" w:hAnsi="Calibri Light" w:cs="Calibri Light"/>
        </w:rPr>
        <w:lastRenderedPageBreak/>
        <w:t xml:space="preserve">Code Evidence </w:t>
      </w:r>
    </w:p>
    <w:p w14:paraId="19AFF2A3" w14:textId="77777777" w:rsidR="00F52101" w:rsidRPr="00F52101" w:rsidRDefault="00F52101" w:rsidP="00F52101">
      <w:pPr>
        <w:rPr>
          <w:rFonts w:eastAsia="Calibri"/>
        </w:rPr>
      </w:pPr>
      <w:r>
        <w:rPr>
          <w:rFonts w:eastAsia="Calibri"/>
        </w:rPr>
        <w:t>Insert screenshots that show the completed code for this assignment. Make sure your screenshots show the relevant code clearly and include the computer system date and time.</w:t>
      </w:r>
    </w:p>
    <w:p w14:paraId="5CF1027A" w14:textId="391BC647" w:rsidR="00F507C5" w:rsidRDefault="00F507C5" w:rsidP="00F507C5">
      <w:pPr>
        <w:pStyle w:val="Heading2"/>
        <w:rPr>
          <w:bCs/>
        </w:rPr>
      </w:pPr>
      <w:r>
        <w:t>Screenshot 1: Completed HTML Code</w:t>
      </w:r>
    </w:p>
    <w:p w14:paraId="6D6C40FF" w14:textId="35D32FE4" w:rsidR="00DA2128" w:rsidRPr="00DA2128" w:rsidRDefault="2F106F2F" w:rsidP="1AF0DB1B">
      <w:r>
        <w:rPr>
          <w:rFonts w:eastAsia="Calibri" w:cs="Calibri"/>
          <w:color w:val="000000" w:themeColor="text1"/>
        </w:rPr>
        <w:t>Paste your screenshot below this line</w:t>
      </w:r>
      <w:r>
        <w:t>:</w:t>
      </w:r>
    </w:p>
    <w:p w14:paraId="22F15468" w14:textId="2DEB3688" w:rsidR="00F507C5" w:rsidRDefault="00AD3B25" w:rsidP="00F507C5">
      <w:r w:rsidRPr="00AD3B25">
        <w:drawing>
          <wp:inline distT="0" distB="0" distL="0" distR="0" wp14:anchorId="3397B8BA" wp14:editId="0EEEEAF0">
            <wp:extent cx="5852160" cy="3185795"/>
            <wp:effectExtent l="0" t="0" r="0" b="0"/>
            <wp:docPr id="166940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02213" name=""/>
                    <pic:cNvPicPr/>
                  </pic:nvPicPr>
                  <pic:blipFill>
                    <a:blip r:embed="rId10"/>
                    <a:stretch>
                      <a:fillRect/>
                    </a:stretch>
                  </pic:blipFill>
                  <pic:spPr>
                    <a:xfrm>
                      <a:off x="0" y="0"/>
                      <a:ext cx="5852160" cy="3185795"/>
                    </a:xfrm>
                    <a:prstGeom prst="rect">
                      <a:avLst/>
                    </a:prstGeom>
                  </pic:spPr>
                </pic:pic>
              </a:graphicData>
            </a:graphic>
          </wp:inline>
        </w:drawing>
      </w:r>
    </w:p>
    <w:p w14:paraId="07FE2B7C" w14:textId="77777777" w:rsidR="00856932" w:rsidRDefault="00856932" w:rsidP="00F507C5"/>
    <w:p w14:paraId="1A96CFA4" w14:textId="77777777" w:rsidR="00856932" w:rsidRDefault="00856932" w:rsidP="00F507C5"/>
    <w:p w14:paraId="297EAFD4" w14:textId="77777777" w:rsidR="00856932" w:rsidRDefault="00856932" w:rsidP="00F507C5"/>
    <w:p w14:paraId="422BE227" w14:textId="77777777" w:rsidR="00856932" w:rsidRDefault="00856932" w:rsidP="00F507C5"/>
    <w:p w14:paraId="2C6D5E9C" w14:textId="77777777" w:rsidR="00856932" w:rsidRDefault="00856932" w:rsidP="00F507C5"/>
    <w:p w14:paraId="1A8C0EDE" w14:textId="77777777" w:rsidR="00856932" w:rsidRDefault="00856932" w:rsidP="00F507C5"/>
    <w:p w14:paraId="7FD01D0D" w14:textId="77777777" w:rsidR="00856932" w:rsidRDefault="00856932" w:rsidP="00F507C5"/>
    <w:p w14:paraId="478B652D" w14:textId="77777777" w:rsidR="00856932" w:rsidRDefault="00856932" w:rsidP="00F507C5"/>
    <w:p w14:paraId="4AEDC64C" w14:textId="77777777" w:rsidR="00856932" w:rsidRDefault="00856932" w:rsidP="00F507C5"/>
    <w:p w14:paraId="28A18C61" w14:textId="77777777" w:rsidR="00856932" w:rsidRDefault="00856932" w:rsidP="00F507C5"/>
    <w:p w14:paraId="20279F22" w14:textId="77777777" w:rsidR="00856932" w:rsidRDefault="00856932" w:rsidP="00F507C5"/>
    <w:p w14:paraId="3A407344" w14:textId="77777777" w:rsidR="00856932" w:rsidRPr="00FA12D2" w:rsidRDefault="00856932" w:rsidP="00F507C5"/>
    <w:p w14:paraId="1F3FD3DA" w14:textId="2D8FF503" w:rsidR="00F507C5" w:rsidRDefault="00F507C5" w:rsidP="00F507C5">
      <w:pPr>
        <w:pStyle w:val="Heading2"/>
      </w:pPr>
      <w:r>
        <w:lastRenderedPageBreak/>
        <w:t xml:space="preserve">Screenshot 2 – </w:t>
      </w:r>
      <w:r>
        <w:rPr>
          <w:bCs/>
        </w:rPr>
        <w:t>Completed CSS Code</w:t>
      </w:r>
      <w:r>
        <w:rPr>
          <w:b/>
        </w:rPr>
        <w:t xml:space="preserve"> </w:t>
      </w:r>
      <w:r>
        <w:t>JavaScript Code</w:t>
      </w:r>
    </w:p>
    <w:p w14:paraId="4B3ED0B6" w14:textId="1BBEE168" w:rsidR="00F507C5" w:rsidRDefault="01E1B57E" w:rsidP="1AF0DB1B">
      <w:r>
        <w:rPr>
          <w:rFonts w:eastAsia="Calibri" w:cs="Calibri"/>
          <w:color w:val="000000" w:themeColor="text1"/>
        </w:rPr>
        <w:t>Paste your screenshot below this line</w:t>
      </w:r>
      <w:r>
        <w:t>:</w:t>
      </w:r>
    </w:p>
    <w:p w14:paraId="4FE8D612" w14:textId="6617409D" w:rsidR="00F507C5" w:rsidRDefault="00856932" w:rsidP="1AF0DB1B">
      <w:pPr>
        <w:rPr>
          <w:i/>
          <w:iCs/>
        </w:rPr>
      </w:pPr>
      <w:r w:rsidRPr="00856932">
        <w:rPr>
          <w:i/>
          <w:iCs/>
        </w:rPr>
        <w:drawing>
          <wp:inline distT="0" distB="0" distL="0" distR="0" wp14:anchorId="2516B794" wp14:editId="3ABC9508">
            <wp:extent cx="5852160" cy="3290570"/>
            <wp:effectExtent l="0" t="0" r="0" b="5080"/>
            <wp:docPr id="96192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29450" name=""/>
                    <pic:cNvPicPr/>
                  </pic:nvPicPr>
                  <pic:blipFill>
                    <a:blip r:embed="rId11"/>
                    <a:stretch>
                      <a:fillRect/>
                    </a:stretch>
                  </pic:blipFill>
                  <pic:spPr>
                    <a:xfrm>
                      <a:off x="0" y="0"/>
                      <a:ext cx="5852160" cy="3290570"/>
                    </a:xfrm>
                    <a:prstGeom prst="rect">
                      <a:avLst/>
                    </a:prstGeom>
                  </pic:spPr>
                </pic:pic>
              </a:graphicData>
            </a:graphic>
          </wp:inline>
        </w:drawing>
      </w:r>
    </w:p>
    <w:p w14:paraId="44BDED28" w14:textId="4267485C" w:rsidR="00ED55BE" w:rsidRDefault="00ED55BE" w:rsidP="00ED55BE">
      <w:pPr>
        <w:pStyle w:val="Heading2"/>
      </w:pPr>
      <w:r>
        <w:t xml:space="preserve">Screenshot 3 – </w:t>
      </w:r>
      <w:r>
        <w:rPr>
          <w:bCs/>
        </w:rPr>
        <w:t xml:space="preserve">Completed </w:t>
      </w:r>
      <w:r>
        <w:t>JavaScript Code</w:t>
      </w:r>
    </w:p>
    <w:p w14:paraId="453FF052" w14:textId="77777777" w:rsidR="00ED55BE" w:rsidRDefault="00ED55BE" w:rsidP="00ED55BE">
      <w:r>
        <w:rPr>
          <w:rFonts w:eastAsia="Calibri" w:cs="Calibri"/>
          <w:color w:val="000000" w:themeColor="text1"/>
        </w:rPr>
        <w:t>Paste your screenshot below this line</w:t>
      </w:r>
      <w:r>
        <w:t>:</w:t>
      </w:r>
    </w:p>
    <w:p w14:paraId="235F865F" w14:textId="77777777" w:rsidR="00515D0D" w:rsidRDefault="008E54E7" w:rsidP="00515D0D">
      <w:pPr>
        <w:rPr>
          <w:bCs/>
        </w:rPr>
      </w:pPr>
      <w:r w:rsidRPr="008E54E7">
        <w:rPr>
          <w:i/>
        </w:rPr>
        <w:drawing>
          <wp:inline distT="0" distB="0" distL="0" distR="0" wp14:anchorId="6EBDEA14" wp14:editId="38E349BD">
            <wp:extent cx="5852160" cy="3290570"/>
            <wp:effectExtent l="0" t="0" r="0" b="5080"/>
            <wp:docPr id="29835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0600" name=""/>
                    <pic:cNvPicPr/>
                  </pic:nvPicPr>
                  <pic:blipFill>
                    <a:blip r:embed="rId12"/>
                    <a:stretch>
                      <a:fillRect/>
                    </a:stretch>
                  </pic:blipFill>
                  <pic:spPr>
                    <a:xfrm>
                      <a:off x="0" y="0"/>
                      <a:ext cx="5852160" cy="3290570"/>
                    </a:xfrm>
                    <a:prstGeom prst="rect">
                      <a:avLst/>
                    </a:prstGeom>
                  </pic:spPr>
                </pic:pic>
              </a:graphicData>
            </a:graphic>
          </wp:inline>
        </w:drawing>
      </w:r>
    </w:p>
    <w:p w14:paraId="0F8D57ED" w14:textId="63F00AB7" w:rsidR="00F507C5" w:rsidRPr="00515D0D" w:rsidRDefault="00977B7A" w:rsidP="00515D0D">
      <w:pPr>
        <w:rPr>
          <w:i/>
        </w:rPr>
      </w:pPr>
      <w:r>
        <w:rPr>
          <w:bCs/>
        </w:rPr>
        <w:lastRenderedPageBreak/>
        <w:t>Screenshot 4: Product Data and Stock Management Code</w:t>
      </w:r>
    </w:p>
    <w:p w14:paraId="67F03340" w14:textId="0AD7EDDE" w:rsidR="00FC2750" w:rsidRPr="00AF14FE" w:rsidRDefault="00D353A1" w:rsidP="1AF0DB1B">
      <w:r w:rsidRPr="00515D0D">
        <w:drawing>
          <wp:anchor distT="0" distB="0" distL="114300" distR="114300" simplePos="0" relativeHeight="251657728" behindDoc="1" locked="0" layoutInCell="1" allowOverlap="1" wp14:anchorId="6FFCBB83" wp14:editId="2526A281">
            <wp:simplePos x="0" y="0"/>
            <wp:positionH relativeFrom="column">
              <wp:posOffset>-798720</wp:posOffset>
            </wp:positionH>
            <wp:positionV relativeFrom="paragraph">
              <wp:posOffset>265706</wp:posOffset>
            </wp:positionV>
            <wp:extent cx="3482539" cy="7068709"/>
            <wp:effectExtent l="0" t="0" r="3810" b="0"/>
            <wp:wrapNone/>
            <wp:docPr id="103272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23411" name=""/>
                    <pic:cNvPicPr/>
                  </pic:nvPicPr>
                  <pic:blipFill>
                    <a:blip r:embed="rId13">
                      <a:extLst>
                        <a:ext uri="{28A0092B-C50C-407E-A947-70E740481C1C}">
                          <a14:useLocalDpi xmlns:a14="http://schemas.microsoft.com/office/drawing/2010/main" val="0"/>
                        </a:ext>
                      </a:extLst>
                    </a:blip>
                    <a:stretch>
                      <a:fillRect/>
                    </a:stretch>
                  </pic:blipFill>
                  <pic:spPr>
                    <a:xfrm>
                      <a:off x="0" y="0"/>
                      <a:ext cx="3482539" cy="7068709"/>
                    </a:xfrm>
                    <a:prstGeom prst="rect">
                      <a:avLst/>
                    </a:prstGeom>
                  </pic:spPr>
                </pic:pic>
              </a:graphicData>
            </a:graphic>
            <wp14:sizeRelH relativeFrom="margin">
              <wp14:pctWidth>0</wp14:pctWidth>
            </wp14:sizeRelH>
            <wp14:sizeRelV relativeFrom="margin">
              <wp14:pctHeight>0</wp14:pctHeight>
            </wp14:sizeRelV>
          </wp:anchor>
        </w:drawing>
      </w:r>
      <w:r w:rsidR="108D3DE4">
        <w:rPr>
          <w:rFonts w:eastAsia="Calibri" w:cs="Calibri"/>
          <w:color w:val="000000" w:themeColor="text1"/>
        </w:rPr>
        <w:t>Paste your screenshot below this line</w:t>
      </w:r>
      <w:r w:rsidR="108D3DE4">
        <w:t>:</w:t>
      </w:r>
    </w:p>
    <w:p w14:paraId="7BADDBDF" w14:textId="366235AC" w:rsidR="00FC2750" w:rsidRDefault="00D353A1" w:rsidP="49FCD4A3">
      <w:r>
        <w:rPr>
          <w:noProof/>
        </w:rPr>
        <w:drawing>
          <wp:anchor distT="0" distB="0" distL="114300" distR="114300" simplePos="0" relativeHeight="251666944" behindDoc="1" locked="0" layoutInCell="1" allowOverlap="1" wp14:anchorId="3F46A2A9" wp14:editId="79C864FD">
            <wp:simplePos x="0" y="0"/>
            <wp:positionH relativeFrom="column">
              <wp:posOffset>2810786</wp:posOffset>
            </wp:positionH>
            <wp:positionV relativeFrom="paragraph">
              <wp:posOffset>19602</wp:posOffset>
            </wp:positionV>
            <wp:extent cx="3888188" cy="6334618"/>
            <wp:effectExtent l="0" t="0" r="0" b="9525"/>
            <wp:wrapNone/>
            <wp:docPr id="5301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6960" cy="6348909"/>
                    </a:xfrm>
                    <a:prstGeom prst="rect">
                      <a:avLst/>
                    </a:prstGeom>
                    <a:noFill/>
                  </pic:spPr>
                </pic:pic>
              </a:graphicData>
            </a:graphic>
            <wp14:sizeRelH relativeFrom="margin">
              <wp14:pctWidth>0</wp14:pctWidth>
            </wp14:sizeRelH>
            <wp14:sizeRelV relativeFrom="margin">
              <wp14:pctHeight>0</wp14:pctHeight>
            </wp14:sizeRelV>
          </wp:anchor>
        </w:drawing>
      </w:r>
    </w:p>
    <w:p w14:paraId="3D7CF561" w14:textId="0C09BC1E" w:rsidR="00515D0D" w:rsidRDefault="00515D0D" w:rsidP="49FCD4A3"/>
    <w:p w14:paraId="566D538D" w14:textId="469C9652" w:rsidR="00515D0D" w:rsidRDefault="00515D0D" w:rsidP="49FCD4A3"/>
    <w:p w14:paraId="018448F4" w14:textId="42F7C58B" w:rsidR="00515D0D" w:rsidRDefault="00515D0D" w:rsidP="49FCD4A3"/>
    <w:p w14:paraId="5D7E134B" w14:textId="3476E788" w:rsidR="00515D0D" w:rsidRDefault="00515D0D" w:rsidP="49FCD4A3"/>
    <w:p w14:paraId="344349DB" w14:textId="62FDEC10" w:rsidR="00515D0D" w:rsidRDefault="00515D0D" w:rsidP="49FCD4A3"/>
    <w:p w14:paraId="6EA36CAA" w14:textId="7AA66A4B" w:rsidR="00515D0D" w:rsidRDefault="00515D0D" w:rsidP="49FCD4A3"/>
    <w:p w14:paraId="44E02AB3" w14:textId="002662BE" w:rsidR="00515D0D" w:rsidRDefault="00515D0D" w:rsidP="49FCD4A3"/>
    <w:p w14:paraId="4747939E" w14:textId="518CDB85" w:rsidR="00515D0D" w:rsidRDefault="00515D0D" w:rsidP="49FCD4A3"/>
    <w:p w14:paraId="686D5563" w14:textId="48D575D8" w:rsidR="00515D0D" w:rsidRDefault="00515D0D" w:rsidP="49FCD4A3"/>
    <w:p w14:paraId="35564C43" w14:textId="6B186EE9" w:rsidR="00515D0D" w:rsidRDefault="00515D0D" w:rsidP="49FCD4A3"/>
    <w:p w14:paraId="20BE918B" w14:textId="04996552" w:rsidR="00515D0D" w:rsidRDefault="00515D0D" w:rsidP="49FCD4A3"/>
    <w:p w14:paraId="093BE1EC" w14:textId="5C5800D5" w:rsidR="00515D0D" w:rsidRDefault="00515D0D" w:rsidP="49FCD4A3"/>
    <w:p w14:paraId="71AD853C" w14:textId="09163A83" w:rsidR="00515D0D" w:rsidRDefault="00515D0D" w:rsidP="49FCD4A3"/>
    <w:p w14:paraId="4CC50967" w14:textId="3960287A" w:rsidR="00515D0D" w:rsidRDefault="00515D0D" w:rsidP="49FCD4A3"/>
    <w:p w14:paraId="1CC2E932" w14:textId="67C391BB" w:rsidR="00515D0D" w:rsidRDefault="00515D0D" w:rsidP="49FCD4A3"/>
    <w:p w14:paraId="428186BE" w14:textId="17C58DE3" w:rsidR="00515D0D" w:rsidRDefault="00515D0D" w:rsidP="49FCD4A3"/>
    <w:p w14:paraId="61D32CAA" w14:textId="0FADE2F4" w:rsidR="00515D0D" w:rsidRDefault="00515D0D" w:rsidP="49FCD4A3"/>
    <w:p w14:paraId="333E0BA9" w14:textId="7C532D8C" w:rsidR="00515D0D" w:rsidRDefault="00515D0D" w:rsidP="49FCD4A3"/>
    <w:p w14:paraId="5EA92BCC" w14:textId="6F0D44AE" w:rsidR="00515D0D" w:rsidRPr="00AF14FE" w:rsidRDefault="00515D0D" w:rsidP="49FCD4A3"/>
    <w:p w14:paraId="7479CF2B" w14:textId="79B9D1F7" w:rsidR="00821D8B" w:rsidRDefault="00821D8B" w:rsidP="00821D8B">
      <w:pPr>
        <w:pStyle w:val="Heading1"/>
      </w:pPr>
      <w:r>
        <w:t>Web Page Evidence</w:t>
      </w:r>
    </w:p>
    <w:p w14:paraId="019B1626" w14:textId="77777777" w:rsidR="00515D0D" w:rsidRDefault="00515D0D" w:rsidP="00515D0D"/>
    <w:p w14:paraId="55C9C9B8" w14:textId="77777777" w:rsidR="00515D0D" w:rsidRDefault="00515D0D" w:rsidP="00515D0D"/>
    <w:p w14:paraId="466CC454" w14:textId="77777777" w:rsidR="00515D0D" w:rsidRDefault="00515D0D" w:rsidP="00515D0D"/>
    <w:p w14:paraId="10A16B3F" w14:textId="77777777" w:rsidR="00515D0D" w:rsidRDefault="00515D0D" w:rsidP="00515D0D"/>
    <w:p w14:paraId="4E13F79C" w14:textId="77777777" w:rsidR="00515D0D" w:rsidRDefault="00515D0D" w:rsidP="00515D0D"/>
    <w:p w14:paraId="2A3887EC" w14:textId="77777777" w:rsidR="00515D0D" w:rsidRDefault="00515D0D" w:rsidP="00515D0D"/>
    <w:p w14:paraId="3AF58015" w14:textId="77777777" w:rsidR="00515D0D" w:rsidRDefault="00515D0D" w:rsidP="00515D0D"/>
    <w:p w14:paraId="566C59E8" w14:textId="77777777" w:rsidR="00515D0D" w:rsidRDefault="00515D0D" w:rsidP="00515D0D"/>
    <w:p w14:paraId="4FEB97A7" w14:textId="77777777" w:rsidR="00515D0D" w:rsidRDefault="00515D0D" w:rsidP="00515D0D"/>
    <w:p w14:paraId="44C42916" w14:textId="77777777" w:rsidR="00515D0D" w:rsidRPr="00515D0D" w:rsidRDefault="00515D0D" w:rsidP="00515D0D"/>
    <w:p w14:paraId="25D80BA5" w14:textId="3CB79CF7" w:rsidR="00821D8B" w:rsidRPr="00821D8B" w:rsidRDefault="00821D8B" w:rsidP="00821D8B">
      <w:pPr>
        <w:pStyle w:val="Heading2"/>
      </w:pPr>
      <w:r>
        <w:t>Screenshot 5: Rendered Storefront with At Least Six Products</w:t>
      </w:r>
    </w:p>
    <w:p w14:paraId="6C437389" w14:textId="0FDB3F33" w:rsidR="00821D8B" w:rsidRPr="00821D8B" w:rsidRDefault="00821D8B" w:rsidP="00821D8B">
      <w:r>
        <w:t>Paste your screenshot below this line:</w:t>
      </w:r>
    </w:p>
    <w:p w14:paraId="4D3EAA14" w14:textId="5DA386E7" w:rsidR="00821D8B" w:rsidRDefault="00D5786F" w:rsidP="00821D8B">
      <w:r w:rsidRPr="00D5786F">
        <w:drawing>
          <wp:inline distT="0" distB="0" distL="0" distR="0" wp14:anchorId="657B2C20" wp14:editId="35E8A41E">
            <wp:extent cx="5852160" cy="3290570"/>
            <wp:effectExtent l="0" t="0" r="0" b="5080"/>
            <wp:docPr id="89740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08163" name=""/>
                    <pic:cNvPicPr/>
                  </pic:nvPicPr>
                  <pic:blipFill>
                    <a:blip r:embed="rId15"/>
                    <a:stretch>
                      <a:fillRect/>
                    </a:stretch>
                  </pic:blipFill>
                  <pic:spPr>
                    <a:xfrm>
                      <a:off x="0" y="0"/>
                      <a:ext cx="5852160" cy="3290570"/>
                    </a:xfrm>
                    <a:prstGeom prst="rect">
                      <a:avLst/>
                    </a:prstGeom>
                  </pic:spPr>
                </pic:pic>
              </a:graphicData>
            </a:graphic>
          </wp:inline>
        </w:drawing>
      </w:r>
    </w:p>
    <w:p w14:paraId="06A45682" w14:textId="77777777" w:rsidR="00C53F4E" w:rsidRDefault="00C53F4E" w:rsidP="00821D8B">
      <w:pPr>
        <w:pStyle w:val="Heading2"/>
      </w:pPr>
    </w:p>
    <w:p w14:paraId="716004FE" w14:textId="77777777" w:rsidR="00C53F4E" w:rsidRDefault="00C53F4E" w:rsidP="00821D8B">
      <w:pPr>
        <w:pStyle w:val="Heading2"/>
      </w:pPr>
    </w:p>
    <w:p w14:paraId="702FFE6F" w14:textId="77777777" w:rsidR="00C53F4E" w:rsidRDefault="00C53F4E" w:rsidP="00821D8B">
      <w:pPr>
        <w:pStyle w:val="Heading2"/>
      </w:pPr>
    </w:p>
    <w:p w14:paraId="5D62600A" w14:textId="77777777" w:rsidR="00C53F4E" w:rsidRDefault="00C53F4E" w:rsidP="00821D8B">
      <w:pPr>
        <w:pStyle w:val="Heading2"/>
      </w:pPr>
    </w:p>
    <w:p w14:paraId="23862A2F" w14:textId="77777777" w:rsidR="00C53F4E" w:rsidRDefault="00C53F4E" w:rsidP="00821D8B">
      <w:pPr>
        <w:pStyle w:val="Heading2"/>
      </w:pPr>
    </w:p>
    <w:p w14:paraId="28732088" w14:textId="77777777" w:rsidR="00C53F4E" w:rsidRDefault="00C53F4E" w:rsidP="00821D8B">
      <w:pPr>
        <w:pStyle w:val="Heading2"/>
      </w:pPr>
    </w:p>
    <w:p w14:paraId="0467E327" w14:textId="77777777" w:rsidR="00C53F4E" w:rsidRDefault="00C53F4E" w:rsidP="00821D8B">
      <w:pPr>
        <w:pStyle w:val="Heading2"/>
      </w:pPr>
    </w:p>
    <w:p w14:paraId="345C2041" w14:textId="77777777" w:rsidR="00C53F4E" w:rsidRDefault="00C53F4E" w:rsidP="00821D8B">
      <w:pPr>
        <w:pStyle w:val="Heading2"/>
      </w:pPr>
    </w:p>
    <w:p w14:paraId="4D5EA70D" w14:textId="77777777" w:rsidR="00C53F4E" w:rsidRDefault="00C53F4E" w:rsidP="00821D8B">
      <w:pPr>
        <w:pStyle w:val="Heading2"/>
      </w:pPr>
    </w:p>
    <w:p w14:paraId="410225BB" w14:textId="77777777" w:rsidR="00C53F4E" w:rsidRPr="00C53F4E" w:rsidRDefault="00C53F4E" w:rsidP="00C53F4E"/>
    <w:p w14:paraId="5E85BD08" w14:textId="77777777" w:rsidR="00C53F4E" w:rsidRDefault="00C53F4E" w:rsidP="00821D8B">
      <w:pPr>
        <w:pStyle w:val="Heading2"/>
      </w:pPr>
    </w:p>
    <w:p w14:paraId="06D1200A" w14:textId="1422401F" w:rsidR="00821D8B" w:rsidRPr="00821D8B" w:rsidRDefault="00821D8B" w:rsidP="00821D8B">
      <w:pPr>
        <w:pStyle w:val="Heading2"/>
      </w:pPr>
      <w:r>
        <w:t>Screenshot 6: Shopping Cart with Selected Items, Quantities, and Total Cost</w:t>
      </w:r>
    </w:p>
    <w:p w14:paraId="1FC6DD00" w14:textId="6AFEA307" w:rsidR="00821D8B" w:rsidRPr="00821D8B" w:rsidRDefault="00821D8B" w:rsidP="00821D8B">
      <w:r>
        <w:t>Paste your screenshot below this line:</w:t>
      </w:r>
    </w:p>
    <w:p w14:paraId="44950310" w14:textId="471130DD" w:rsidR="00821D8B" w:rsidRDefault="00C53F4E" w:rsidP="00821D8B">
      <w:r w:rsidRPr="00C53F4E">
        <w:drawing>
          <wp:inline distT="0" distB="0" distL="0" distR="0" wp14:anchorId="798C6952" wp14:editId="738CA99C">
            <wp:extent cx="5852160" cy="3290570"/>
            <wp:effectExtent l="0" t="0" r="0" b="5080"/>
            <wp:docPr id="45111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18185" name=""/>
                    <pic:cNvPicPr/>
                  </pic:nvPicPr>
                  <pic:blipFill>
                    <a:blip r:embed="rId16"/>
                    <a:stretch>
                      <a:fillRect/>
                    </a:stretch>
                  </pic:blipFill>
                  <pic:spPr>
                    <a:xfrm>
                      <a:off x="0" y="0"/>
                      <a:ext cx="5852160" cy="3290570"/>
                    </a:xfrm>
                    <a:prstGeom prst="rect">
                      <a:avLst/>
                    </a:prstGeom>
                  </pic:spPr>
                </pic:pic>
              </a:graphicData>
            </a:graphic>
          </wp:inline>
        </w:drawing>
      </w:r>
    </w:p>
    <w:p w14:paraId="7CFE936C" w14:textId="72CDADD0" w:rsidR="00821D8B" w:rsidRPr="00821D8B" w:rsidRDefault="00821D8B" w:rsidP="00821D8B">
      <w:pPr>
        <w:pStyle w:val="Heading2"/>
      </w:pPr>
      <w:r>
        <w:t>Screenshot 7: Out-of-Stock Product State or Visual Add-to-Cart Feedback</w:t>
      </w:r>
    </w:p>
    <w:p w14:paraId="4D6A95E9" w14:textId="7460A305" w:rsidR="00821D8B" w:rsidRPr="00821D8B" w:rsidRDefault="00821D8B" w:rsidP="00821D8B">
      <w:r>
        <w:t>Paste your screenshot below this line:</w:t>
      </w:r>
    </w:p>
    <w:p w14:paraId="50211F42" w14:textId="6E3C3F49" w:rsidR="00821D8B" w:rsidRDefault="005D084C" w:rsidP="00821D8B">
      <w:r w:rsidRPr="005D084C">
        <w:drawing>
          <wp:inline distT="0" distB="0" distL="0" distR="0" wp14:anchorId="1854BB39" wp14:editId="728D8A22">
            <wp:extent cx="4141086" cy="2328462"/>
            <wp:effectExtent l="0" t="0" r="0" b="0"/>
            <wp:docPr id="137445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57735" name=""/>
                    <pic:cNvPicPr/>
                  </pic:nvPicPr>
                  <pic:blipFill>
                    <a:blip r:embed="rId17"/>
                    <a:stretch>
                      <a:fillRect/>
                    </a:stretch>
                  </pic:blipFill>
                  <pic:spPr>
                    <a:xfrm>
                      <a:off x="0" y="0"/>
                      <a:ext cx="4147072" cy="2331828"/>
                    </a:xfrm>
                    <a:prstGeom prst="rect">
                      <a:avLst/>
                    </a:prstGeom>
                  </pic:spPr>
                </pic:pic>
              </a:graphicData>
            </a:graphic>
          </wp:inline>
        </w:drawing>
      </w:r>
    </w:p>
    <w:p w14:paraId="02151BB4" w14:textId="77777777" w:rsidR="005D084C" w:rsidRDefault="005D084C" w:rsidP="00821D8B"/>
    <w:p w14:paraId="3A9D8E6F" w14:textId="77777777" w:rsidR="005D084C" w:rsidRDefault="005D084C" w:rsidP="00821D8B"/>
    <w:p w14:paraId="39387594" w14:textId="05CACCD8" w:rsidR="00821D8B" w:rsidRPr="00821D8B" w:rsidRDefault="00821D8B" w:rsidP="00821D8B">
      <w:pPr>
        <w:pStyle w:val="Heading2"/>
      </w:pPr>
      <w:r>
        <w:lastRenderedPageBreak/>
        <w:t>Screenshot 8: Checkout Alert or Completed Checkout Evidence</w:t>
      </w:r>
    </w:p>
    <w:p w14:paraId="46037A5E" w14:textId="77777777" w:rsidR="00821D8B" w:rsidRPr="00821D8B" w:rsidRDefault="00821D8B" w:rsidP="00821D8B">
      <w:r>
        <w:t>Paste your screenshot below this line:</w:t>
      </w:r>
    </w:p>
    <w:p w14:paraId="6FB6A292" w14:textId="65F91AB2" w:rsidR="3D2C8F67" w:rsidRDefault="00D85357">
      <w:r w:rsidRPr="00D85357">
        <w:drawing>
          <wp:inline distT="0" distB="0" distL="0" distR="0" wp14:anchorId="2081FE0D" wp14:editId="7E6B1781">
            <wp:extent cx="5852160" cy="3290570"/>
            <wp:effectExtent l="0" t="0" r="0" b="5080"/>
            <wp:docPr id="73746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68771" name=""/>
                    <pic:cNvPicPr/>
                  </pic:nvPicPr>
                  <pic:blipFill>
                    <a:blip r:embed="rId18"/>
                    <a:stretch>
                      <a:fillRect/>
                    </a:stretch>
                  </pic:blipFill>
                  <pic:spPr>
                    <a:xfrm>
                      <a:off x="0" y="0"/>
                      <a:ext cx="5852160" cy="3290570"/>
                    </a:xfrm>
                    <a:prstGeom prst="rect">
                      <a:avLst/>
                    </a:prstGeom>
                  </pic:spPr>
                </pic:pic>
              </a:graphicData>
            </a:graphic>
          </wp:inline>
        </w:drawing>
      </w:r>
    </w:p>
    <w:p w14:paraId="10334E53" w14:textId="77777777" w:rsidR="00764148" w:rsidRDefault="00764148"/>
    <w:p w14:paraId="7B0613C2" w14:textId="77777777" w:rsidR="00764148" w:rsidRDefault="00764148"/>
    <w:p w14:paraId="782F623B" w14:textId="77777777" w:rsidR="00764148" w:rsidRDefault="00764148"/>
    <w:p w14:paraId="26CE6910" w14:textId="77777777" w:rsidR="00764148" w:rsidRDefault="00764148"/>
    <w:p w14:paraId="64EFD43A" w14:textId="77777777" w:rsidR="00764148" w:rsidRDefault="00764148"/>
    <w:p w14:paraId="236C8E7F" w14:textId="77777777" w:rsidR="00764148" w:rsidRDefault="00764148"/>
    <w:p w14:paraId="13D4D652" w14:textId="77777777" w:rsidR="00764148" w:rsidRDefault="00764148"/>
    <w:p w14:paraId="0800C3CD" w14:textId="77777777" w:rsidR="00764148" w:rsidRDefault="00764148"/>
    <w:p w14:paraId="3FBCE938" w14:textId="77777777" w:rsidR="00764148" w:rsidRDefault="00764148"/>
    <w:p w14:paraId="734EB422" w14:textId="77777777" w:rsidR="00764148" w:rsidRDefault="00764148"/>
    <w:p w14:paraId="0BFD7310" w14:textId="77777777" w:rsidR="00764148" w:rsidRDefault="00764148"/>
    <w:p w14:paraId="03BFD695" w14:textId="77777777" w:rsidR="00764148" w:rsidRDefault="00764148"/>
    <w:p w14:paraId="66D7F93A" w14:textId="77777777" w:rsidR="00764148" w:rsidRDefault="00764148"/>
    <w:p w14:paraId="22EE2561" w14:textId="77777777" w:rsidR="00764148" w:rsidRDefault="00764148"/>
    <w:p w14:paraId="5AA0A800" w14:textId="77777777" w:rsidR="0069197B" w:rsidRPr="0069197B" w:rsidRDefault="0069197B" w:rsidP="0069197B">
      <w:pPr>
        <w:pStyle w:val="Heading1"/>
      </w:pPr>
      <w:r>
        <w:lastRenderedPageBreak/>
        <w:t>Browser Storage Evidence</w:t>
      </w:r>
    </w:p>
    <w:p w14:paraId="6059DBFE" w14:textId="77777777" w:rsidR="0069197B" w:rsidRPr="0069197B" w:rsidRDefault="0069197B" w:rsidP="0069197B">
      <w:r>
        <w:t>Use the browser Developer Tools Console to verify that each browser storage method is working. Include screenshots that show data for each storage method.</w:t>
      </w:r>
    </w:p>
    <w:p w14:paraId="725990DD" w14:textId="77777777" w:rsidR="0069197B" w:rsidRPr="0069197B" w:rsidRDefault="0069197B" w:rsidP="0069197B">
      <w:pPr>
        <w:pStyle w:val="Heading2"/>
      </w:pPr>
      <w:r>
        <w:t>Screenshot 9: Console Showing localStorage Data</w:t>
      </w:r>
    </w:p>
    <w:p w14:paraId="71175635" w14:textId="77777777" w:rsidR="0069197B" w:rsidRPr="0069197B" w:rsidRDefault="0069197B" w:rsidP="0069197B">
      <w:r>
        <w:t>Paste your screenshot below this line:</w:t>
      </w:r>
    </w:p>
    <w:p w14:paraId="2B8821A6" w14:textId="364B0D79" w:rsidR="0069197B" w:rsidRDefault="00764148" w:rsidP="0069197B">
      <w:r w:rsidRPr="00764148">
        <w:drawing>
          <wp:inline distT="0" distB="0" distL="0" distR="0" wp14:anchorId="7850A6A2" wp14:editId="434E10C0">
            <wp:extent cx="5852160" cy="3290570"/>
            <wp:effectExtent l="0" t="0" r="0" b="5080"/>
            <wp:docPr id="33762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22667" name=""/>
                    <pic:cNvPicPr/>
                  </pic:nvPicPr>
                  <pic:blipFill>
                    <a:blip r:embed="rId19"/>
                    <a:stretch>
                      <a:fillRect/>
                    </a:stretch>
                  </pic:blipFill>
                  <pic:spPr>
                    <a:xfrm>
                      <a:off x="0" y="0"/>
                      <a:ext cx="5852160" cy="3290570"/>
                    </a:xfrm>
                    <a:prstGeom prst="rect">
                      <a:avLst/>
                    </a:prstGeom>
                  </pic:spPr>
                </pic:pic>
              </a:graphicData>
            </a:graphic>
          </wp:inline>
        </w:drawing>
      </w:r>
    </w:p>
    <w:p w14:paraId="3CF47164" w14:textId="7791B2E0" w:rsidR="0069197B" w:rsidRPr="0069197B" w:rsidRDefault="0069197B" w:rsidP="0069197B">
      <w:pPr>
        <w:pStyle w:val="Heading2"/>
      </w:pPr>
      <w:r>
        <w:t>Screenshot 10: Console Showing sessionStorage Data</w:t>
      </w:r>
    </w:p>
    <w:p w14:paraId="08AED41C" w14:textId="77777777" w:rsidR="0069197B" w:rsidRPr="0069197B" w:rsidRDefault="0069197B" w:rsidP="0069197B">
      <w:r>
        <w:t>Paste your screenshot below this line:</w:t>
      </w:r>
    </w:p>
    <w:p w14:paraId="62B73E08" w14:textId="1692C84B" w:rsidR="0069197B" w:rsidRDefault="00934CD4" w:rsidP="0069197B">
      <w:r w:rsidRPr="00934CD4">
        <w:drawing>
          <wp:inline distT="0" distB="0" distL="0" distR="0" wp14:anchorId="181AA623" wp14:editId="5C193665">
            <wp:extent cx="4635611" cy="2603004"/>
            <wp:effectExtent l="0" t="0" r="0" b="6985"/>
            <wp:docPr id="108038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87081" name=""/>
                    <pic:cNvPicPr/>
                  </pic:nvPicPr>
                  <pic:blipFill>
                    <a:blip r:embed="rId20"/>
                    <a:stretch>
                      <a:fillRect/>
                    </a:stretch>
                  </pic:blipFill>
                  <pic:spPr>
                    <a:xfrm>
                      <a:off x="0" y="0"/>
                      <a:ext cx="4657608" cy="2615356"/>
                    </a:xfrm>
                    <a:prstGeom prst="rect">
                      <a:avLst/>
                    </a:prstGeom>
                  </pic:spPr>
                </pic:pic>
              </a:graphicData>
            </a:graphic>
          </wp:inline>
        </w:drawing>
      </w:r>
    </w:p>
    <w:p w14:paraId="744E5A95" w14:textId="77777777" w:rsidR="00934CD4" w:rsidRDefault="00934CD4" w:rsidP="0069197B"/>
    <w:p w14:paraId="03A7849E" w14:textId="517077F8" w:rsidR="0069197B" w:rsidRPr="0069197B" w:rsidRDefault="0069197B" w:rsidP="0069197B">
      <w:pPr>
        <w:pStyle w:val="Heading2"/>
      </w:pPr>
      <w:r>
        <w:t xml:space="preserve">Screenshot 11: Console Showing </w:t>
      </w:r>
      <w:proofErr w:type="gramStart"/>
      <w:r>
        <w:t>document.cookie</w:t>
      </w:r>
      <w:proofErr w:type="gramEnd"/>
      <w:r>
        <w:t xml:space="preserve"> Data</w:t>
      </w:r>
    </w:p>
    <w:p w14:paraId="4C974AAF" w14:textId="77777777" w:rsidR="0069197B" w:rsidRPr="0069197B" w:rsidRDefault="0069197B" w:rsidP="0069197B">
      <w:r>
        <w:t>Paste your screenshot below this line:</w:t>
      </w:r>
    </w:p>
    <w:p w14:paraId="636EEBCD" w14:textId="1F666566" w:rsidR="0069197B" w:rsidRDefault="00325312">
      <w:r w:rsidRPr="00325312">
        <w:drawing>
          <wp:inline distT="0" distB="0" distL="0" distR="0" wp14:anchorId="364CAAAF" wp14:editId="2D0A8D78">
            <wp:extent cx="5852160" cy="3290570"/>
            <wp:effectExtent l="0" t="0" r="0" b="5080"/>
            <wp:docPr id="152889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90521" name=""/>
                    <pic:cNvPicPr/>
                  </pic:nvPicPr>
                  <pic:blipFill>
                    <a:blip r:embed="rId21"/>
                    <a:stretch>
                      <a:fillRect/>
                    </a:stretch>
                  </pic:blipFill>
                  <pic:spPr>
                    <a:xfrm>
                      <a:off x="0" y="0"/>
                      <a:ext cx="5852160" cy="3290570"/>
                    </a:xfrm>
                    <a:prstGeom prst="rect">
                      <a:avLst/>
                    </a:prstGeom>
                  </pic:spPr>
                </pic:pic>
              </a:graphicData>
            </a:graphic>
          </wp:inline>
        </w:drawing>
      </w:r>
    </w:p>
    <w:p w14:paraId="2D1BA17B" w14:textId="777F6300" w:rsidR="51F559B1" w:rsidRPr="002537EC" w:rsidRDefault="002537EC" w:rsidP="1AF0DB1B">
      <w:pPr>
        <w:pStyle w:val="Heading1"/>
        <w:rPr>
          <w:b/>
          <w:bCs/>
        </w:rPr>
      </w:pPr>
      <w:r>
        <w:t>Testing Notes</w:t>
      </w:r>
      <w:r>
        <w:rPr>
          <w:b/>
          <w:bCs/>
        </w:rPr>
        <w:t xml:space="preserve"> </w:t>
      </w:r>
    </w:p>
    <w:p w14:paraId="65C14714" w14:textId="604DC2A3" w:rsidR="00487A1F" w:rsidRDefault="00487A1F" w:rsidP="008307AC">
      <w:pPr>
        <w:pStyle w:val="ListParagraph"/>
        <w:numPr>
          <w:ilvl w:val="0"/>
          <w:numId w:val="33"/>
        </w:numPr>
      </w:pPr>
      <w:r>
        <w:t>What happened to the cart data after you refreshed the page?</w:t>
      </w:r>
    </w:p>
    <w:p w14:paraId="6DEA0A34" w14:textId="77777777" w:rsidR="00E2309B" w:rsidRDefault="008A430A">
      <w:r>
        <w:t>The cart came back exactly as I left it, with the same items, quantities, and total, because the cart is loaded from localStorage every time the page loads.</w:t>
      </w:r>
    </w:p>
    <w:p w14:paraId="744398E7" w14:textId="77777777" w:rsidR="008307AC" w:rsidRPr="00487A1F" w:rsidRDefault="008307AC" w:rsidP="008307AC">
      <w:pPr>
        <w:pStyle w:val="ListParagraph"/>
        <w:ind w:left="360"/>
      </w:pPr>
    </w:p>
    <w:p w14:paraId="43F96D7F" w14:textId="77777777" w:rsidR="00487A1F" w:rsidRDefault="00487A1F" w:rsidP="00487A1F">
      <w:r>
        <w:t>2. What happened to the local storage and cookie data after you closed the page and navigated back to it?</w:t>
      </w:r>
    </w:p>
    <w:p w14:paraId="46966659" w14:textId="77777777" w:rsidR="00E2309B" w:rsidRDefault="008A430A">
      <w:r>
        <w:t>Both were still there. The cart and stock numbers reloaded from localStorage and the welcome message still greeted me with my last purchase from the cookie, since both types of storage survive closing the tab.</w:t>
      </w:r>
    </w:p>
    <w:p w14:paraId="318F0A49" w14:textId="77777777" w:rsidR="008307AC" w:rsidRPr="00487A1F" w:rsidRDefault="008307AC" w:rsidP="00487A1F"/>
    <w:p w14:paraId="42C10A3B" w14:textId="77777777" w:rsidR="00487A1F" w:rsidRDefault="00487A1F" w:rsidP="00487A1F">
      <w:r>
        <w:t>3. How did sessionStorage track the number of items added during the current browsing session?</w:t>
      </w:r>
    </w:p>
    <w:p w14:paraId="12E14F1C" w14:textId="77777777" w:rsidR="00E2309B" w:rsidRDefault="008A430A">
      <w:r>
        <w:t>Every time I clicked Add to Cart, a counter in sessionStorage went up by one and the header updated to show it. The count survived refreshing the page, but when I closed the tab and came back it reset to zero, because sessionStorage only lasts for the current browsing session.</w:t>
      </w:r>
    </w:p>
    <w:p w14:paraId="1140FCC1" w14:textId="77777777" w:rsidR="008307AC" w:rsidRPr="00487A1F" w:rsidRDefault="008307AC" w:rsidP="00487A1F"/>
    <w:p w14:paraId="2A9D8919" w14:textId="77777777" w:rsidR="00487A1F" w:rsidRDefault="00487A1F" w:rsidP="00487A1F">
      <w:r>
        <w:lastRenderedPageBreak/>
        <w:t>4. How did the stock quantity change when items were added to or removed from the cart?</w:t>
      </w:r>
    </w:p>
    <w:p w14:paraId="68A4926D" w14:textId="77777777" w:rsidR="00E2309B" w:rsidRDefault="008A430A">
      <w:r>
        <w:t>Adding an item lowered the Available number on the card by one, and removing an item or lowering its quantity put the stock back. When the scarf hit zero stock its card greyed out, the button was disabled, and an Out of Stock tooltip followed the cursor over it.</w:t>
      </w:r>
    </w:p>
    <w:p w14:paraId="2430F954" w14:textId="77777777" w:rsidR="008307AC" w:rsidRPr="00487A1F" w:rsidRDefault="008307AC" w:rsidP="00487A1F"/>
    <w:p w14:paraId="27215AA7" w14:textId="77777777" w:rsidR="00487A1F" w:rsidRPr="00487A1F" w:rsidRDefault="00487A1F" w:rsidP="00487A1F">
      <w:r>
        <w:t>5. What visual indication did you use to show that a product was added to the cart?</w:t>
      </w:r>
    </w:p>
    <w:p w14:paraId="0C9254B7" w14:textId="77777777" w:rsidR="00E2309B" w:rsidRDefault="008A430A">
      <w:r>
        <w:t>A green notification message slides up in the bottom corner saying "Item added to cart!" for about a second and a half whenever a product is added. I also left a comment in the JavaScript describing it, as the assignment asked.</w:t>
      </w:r>
    </w:p>
    <w:p w14:paraId="31C24239" w14:textId="77777777" w:rsidR="1AF0DB1B" w:rsidRDefault="1AF0DB1B"/>
    <w:p w14:paraId="1435675D" w14:textId="7F3F4CFE" w:rsidR="1AF0DB1B" w:rsidRDefault="1AF0DB1B"/>
    <w:sectPr w:rsidR="1AF0DB1B" w:rsidSect="00651FB3">
      <w:headerReference w:type="default" r:id="rId22"/>
      <w:footerReference w:type="default" r:id="rId23"/>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92953" w14:textId="77777777" w:rsidR="008A430A" w:rsidRDefault="008A430A" w:rsidP="00560AD0">
      <w:pPr>
        <w:spacing w:before="0" w:after="0"/>
      </w:pPr>
      <w:r>
        <w:separator/>
      </w:r>
    </w:p>
  </w:endnote>
  <w:endnote w:type="continuationSeparator" w:id="0">
    <w:p w14:paraId="1B9FD72C" w14:textId="77777777" w:rsidR="008A430A" w:rsidRDefault="008A430A"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595959" w:themeColor="text1" w:themeTint="A6"/>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023E86">
          <w:rPr>
            <w:color w:val="595959" w:themeColor="text1" w:themeTint="A6"/>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B356A" w14:textId="77777777" w:rsidR="008A430A" w:rsidRDefault="008A430A" w:rsidP="00560AD0">
      <w:pPr>
        <w:spacing w:before="0" w:after="0"/>
      </w:pPr>
      <w:r>
        <w:separator/>
      </w:r>
    </w:p>
  </w:footnote>
  <w:footnote w:type="continuationSeparator" w:id="0">
    <w:p w14:paraId="1241EDB8" w14:textId="77777777" w:rsidR="008A430A" w:rsidRDefault="008A430A"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2365D462">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descr="Logo of ECPI University featuring lowercase blue letters &quot;ecpi&quot; followed by uppercase blue letters &quot;UNIVERSITY,&quot; both enclosed within two horizontal blue lines above and below the text. Design uses a clean, modern sans-serif font with consistent blu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2444" name="Picture 1" descr="Logo of ECPI University featuring lowercase blue letters &quot;ecpi&quot; followed by uppercase blue letters &quot;UNIVERSITY,&quot; both enclosed within two horizontal blue lines above and below the text. Design uses a clean, modern sans-serif font with consistent blue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057073"/>
    <w:multiLevelType w:val="hybridMultilevel"/>
    <w:tmpl w:val="57BC5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91C3A"/>
    <w:multiLevelType w:val="hybridMultilevel"/>
    <w:tmpl w:val="AA283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024AE"/>
    <w:multiLevelType w:val="hybridMultilevel"/>
    <w:tmpl w:val="AD762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37515"/>
    <w:multiLevelType w:val="hybridMultilevel"/>
    <w:tmpl w:val="3408A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7F7AB8"/>
    <w:multiLevelType w:val="hybridMultilevel"/>
    <w:tmpl w:val="024463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3"/>
  </w:num>
  <w:num w:numId="2" w16cid:durableId="1257177368">
    <w:abstractNumId w:val="14"/>
  </w:num>
  <w:num w:numId="3" w16cid:durableId="994574646">
    <w:abstractNumId w:val="8"/>
  </w:num>
  <w:num w:numId="4" w16cid:durableId="1986231101">
    <w:abstractNumId w:val="15"/>
  </w:num>
  <w:num w:numId="5" w16cid:durableId="682174521">
    <w:abstractNumId w:val="12"/>
  </w:num>
  <w:num w:numId="6" w16cid:durableId="320744112">
    <w:abstractNumId w:val="27"/>
  </w:num>
  <w:num w:numId="7" w16cid:durableId="996038126">
    <w:abstractNumId w:val="18"/>
  </w:num>
  <w:num w:numId="8" w16cid:durableId="74742967">
    <w:abstractNumId w:val="19"/>
  </w:num>
  <w:num w:numId="9" w16cid:durableId="62219970">
    <w:abstractNumId w:val="17"/>
  </w:num>
  <w:num w:numId="10" w16cid:durableId="1054281362">
    <w:abstractNumId w:val="13"/>
  </w:num>
  <w:num w:numId="11" w16cid:durableId="1917477807">
    <w:abstractNumId w:val="29"/>
  </w:num>
  <w:num w:numId="12" w16cid:durableId="966860696">
    <w:abstractNumId w:val="21"/>
  </w:num>
  <w:num w:numId="13" w16cid:durableId="2016878718">
    <w:abstractNumId w:val="11"/>
  </w:num>
  <w:num w:numId="14" w16cid:durableId="1157648801">
    <w:abstractNumId w:val="16"/>
  </w:num>
  <w:num w:numId="15" w16cid:durableId="28069069">
    <w:abstractNumId w:val="25"/>
  </w:num>
  <w:num w:numId="16" w16cid:durableId="102113482">
    <w:abstractNumId w:val="1"/>
  </w:num>
  <w:num w:numId="17" w16cid:durableId="1868058831">
    <w:abstractNumId w:val="22"/>
  </w:num>
  <w:num w:numId="18" w16cid:durableId="55517872">
    <w:abstractNumId w:val="5"/>
  </w:num>
  <w:num w:numId="19" w16cid:durableId="738746169">
    <w:abstractNumId w:val="7"/>
  </w:num>
  <w:num w:numId="20" w16cid:durableId="1539049765">
    <w:abstractNumId w:val="10"/>
  </w:num>
  <w:num w:numId="21" w16cid:durableId="1786267318">
    <w:abstractNumId w:val="24"/>
  </w:num>
  <w:num w:numId="22" w16cid:durableId="2128498606">
    <w:abstractNumId w:val="0"/>
  </w:num>
  <w:num w:numId="23" w16cid:durableId="507064661">
    <w:abstractNumId w:val="20"/>
  </w:num>
  <w:num w:numId="24" w16cid:durableId="723408353">
    <w:abstractNumId w:val="2"/>
  </w:num>
  <w:num w:numId="25" w16cid:durableId="1171918006">
    <w:abstractNumId w:val="13"/>
  </w:num>
  <w:num w:numId="26" w16cid:durableId="8231998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20"/>
    <w:lvlOverride w:ilvl="0">
      <w:startOverride w:val="1"/>
    </w:lvlOverride>
    <w:lvlOverride w:ilvl="1"/>
    <w:lvlOverride w:ilvl="2"/>
    <w:lvlOverride w:ilvl="3"/>
    <w:lvlOverride w:ilvl="4"/>
    <w:lvlOverride w:ilvl="5"/>
    <w:lvlOverride w:ilvl="6"/>
    <w:lvlOverride w:ilvl="7"/>
    <w:lvlOverride w:ilvl="8"/>
  </w:num>
  <w:num w:numId="28" w16cid:durableId="586771049">
    <w:abstractNumId w:val="9"/>
  </w:num>
  <w:num w:numId="29" w16cid:durableId="824203918">
    <w:abstractNumId w:val="6"/>
  </w:num>
  <w:num w:numId="30" w16cid:durableId="1637444208">
    <w:abstractNumId w:val="26"/>
  </w:num>
  <w:num w:numId="31" w16cid:durableId="615218059">
    <w:abstractNumId w:val="23"/>
  </w:num>
  <w:num w:numId="32" w16cid:durableId="2121140441">
    <w:abstractNumId w:val="4"/>
  </w:num>
  <w:num w:numId="33" w16cid:durableId="2752132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23E86"/>
    <w:rsid w:val="00024777"/>
    <w:rsid w:val="000304EA"/>
    <w:rsid w:val="00032674"/>
    <w:rsid w:val="00045BCE"/>
    <w:rsid w:val="00047377"/>
    <w:rsid w:val="000A72B5"/>
    <w:rsid w:val="000B5EB8"/>
    <w:rsid w:val="000D75EC"/>
    <w:rsid w:val="000F572F"/>
    <w:rsid w:val="001149C8"/>
    <w:rsid w:val="0012287D"/>
    <w:rsid w:val="00123F0E"/>
    <w:rsid w:val="00130BE9"/>
    <w:rsid w:val="00134B18"/>
    <w:rsid w:val="00134E60"/>
    <w:rsid w:val="0014276C"/>
    <w:rsid w:val="00146063"/>
    <w:rsid w:val="00147779"/>
    <w:rsid w:val="001760DE"/>
    <w:rsid w:val="001E118C"/>
    <w:rsid w:val="001F387C"/>
    <w:rsid w:val="001F52A9"/>
    <w:rsid w:val="00221EB3"/>
    <w:rsid w:val="00223620"/>
    <w:rsid w:val="00226EB4"/>
    <w:rsid w:val="00227EA7"/>
    <w:rsid w:val="00247276"/>
    <w:rsid w:val="0025002F"/>
    <w:rsid w:val="002537EC"/>
    <w:rsid w:val="002566A2"/>
    <w:rsid w:val="00266C74"/>
    <w:rsid w:val="00276A31"/>
    <w:rsid w:val="00280DB9"/>
    <w:rsid w:val="00285C62"/>
    <w:rsid w:val="00286B3C"/>
    <w:rsid w:val="0029580B"/>
    <w:rsid w:val="002A0451"/>
    <w:rsid w:val="002A300E"/>
    <w:rsid w:val="002A77BD"/>
    <w:rsid w:val="002D695E"/>
    <w:rsid w:val="002E2A2F"/>
    <w:rsid w:val="00325312"/>
    <w:rsid w:val="00336AB8"/>
    <w:rsid w:val="00342A95"/>
    <w:rsid w:val="00371DCA"/>
    <w:rsid w:val="00390DB9"/>
    <w:rsid w:val="003A1DB3"/>
    <w:rsid w:val="003B3C7D"/>
    <w:rsid w:val="003D1BA7"/>
    <w:rsid w:val="003E356D"/>
    <w:rsid w:val="003F329A"/>
    <w:rsid w:val="003F4C11"/>
    <w:rsid w:val="004075B3"/>
    <w:rsid w:val="004147D3"/>
    <w:rsid w:val="00414D51"/>
    <w:rsid w:val="00422F66"/>
    <w:rsid w:val="00424BD6"/>
    <w:rsid w:val="00425C5B"/>
    <w:rsid w:val="00433F65"/>
    <w:rsid w:val="00437C47"/>
    <w:rsid w:val="00454C7A"/>
    <w:rsid w:val="0046191F"/>
    <w:rsid w:val="00462CDF"/>
    <w:rsid w:val="00463F69"/>
    <w:rsid w:val="00487A1F"/>
    <w:rsid w:val="004923F4"/>
    <w:rsid w:val="004A6BFD"/>
    <w:rsid w:val="004E095C"/>
    <w:rsid w:val="004E5DE1"/>
    <w:rsid w:val="004E7A88"/>
    <w:rsid w:val="004F36C5"/>
    <w:rsid w:val="004F743B"/>
    <w:rsid w:val="00500FF5"/>
    <w:rsid w:val="00515D0D"/>
    <w:rsid w:val="00515FE0"/>
    <w:rsid w:val="005343DC"/>
    <w:rsid w:val="00547F2A"/>
    <w:rsid w:val="00560AD0"/>
    <w:rsid w:val="00564363"/>
    <w:rsid w:val="005765E6"/>
    <w:rsid w:val="00577A17"/>
    <w:rsid w:val="005A1825"/>
    <w:rsid w:val="005A3504"/>
    <w:rsid w:val="005C16BD"/>
    <w:rsid w:val="005D084C"/>
    <w:rsid w:val="005D7BDE"/>
    <w:rsid w:val="00606988"/>
    <w:rsid w:val="00610299"/>
    <w:rsid w:val="006132F2"/>
    <w:rsid w:val="00614040"/>
    <w:rsid w:val="00626D71"/>
    <w:rsid w:val="006558C1"/>
    <w:rsid w:val="006623C9"/>
    <w:rsid w:val="00663D73"/>
    <w:rsid w:val="0066568D"/>
    <w:rsid w:val="00680A2C"/>
    <w:rsid w:val="00682ABC"/>
    <w:rsid w:val="0069197B"/>
    <w:rsid w:val="006A0F4D"/>
    <w:rsid w:val="006A5F76"/>
    <w:rsid w:val="006B21D6"/>
    <w:rsid w:val="006B377F"/>
    <w:rsid w:val="006B75C4"/>
    <w:rsid w:val="006C07E5"/>
    <w:rsid w:val="006D7262"/>
    <w:rsid w:val="006F28EA"/>
    <w:rsid w:val="007021FE"/>
    <w:rsid w:val="00715A46"/>
    <w:rsid w:val="007176F2"/>
    <w:rsid w:val="00730160"/>
    <w:rsid w:val="00730EA3"/>
    <w:rsid w:val="007424C3"/>
    <w:rsid w:val="007431FA"/>
    <w:rsid w:val="0074517B"/>
    <w:rsid w:val="00750417"/>
    <w:rsid w:val="00755277"/>
    <w:rsid w:val="00764148"/>
    <w:rsid w:val="00792968"/>
    <w:rsid w:val="00793580"/>
    <w:rsid w:val="007A4911"/>
    <w:rsid w:val="007B46B1"/>
    <w:rsid w:val="007E7F2D"/>
    <w:rsid w:val="007F0DDF"/>
    <w:rsid w:val="007F1D71"/>
    <w:rsid w:val="008216B7"/>
    <w:rsid w:val="00821D8B"/>
    <w:rsid w:val="00824E0B"/>
    <w:rsid w:val="008307AC"/>
    <w:rsid w:val="00856932"/>
    <w:rsid w:val="00861CA6"/>
    <w:rsid w:val="00866D5F"/>
    <w:rsid w:val="00867C9D"/>
    <w:rsid w:val="0087687E"/>
    <w:rsid w:val="008A430A"/>
    <w:rsid w:val="008A7CC9"/>
    <w:rsid w:val="008B0641"/>
    <w:rsid w:val="008B22A3"/>
    <w:rsid w:val="008B75E2"/>
    <w:rsid w:val="008C63F3"/>
    <w:rsid w:val="008D5848"/>
    <w:rsid w:val="008E5240"/>
    <w:rsid w:val="008E54E7"/>
    <w:rsid w:val="0090743B"/>
    <w:rsid w:val="00912CB2"/>
    <w:rsid w:val="00920231"/>
    <w:rsid w:val="00922E98"/>
    <w:rsid w:val="009324F9"/>
    <w:rsid w:val="00934CD4"/>
    <w:rsid w:val="00950951"/>
    <w:rsid w:val="00954E3D"/>
    <w:rsid w:val="00956CCD"/>
    <w:rsid w:val="00957AFD"/>
    <w:rsid w:val="009647B7"/>
    <w:rsid w:val="00971EDF"/>
    <w:rsid w:val="009778FA"/>
    <w:rsid w:val="00977B7A"/>
    <w:rsid w:val="00980943"/>
    <w:rsid w:val="00983021"/>
    <w:rsid w:val="00992792"/>
    <w:rsid w:val="00995A7F"/>
    <w:rsid w:val="009A7B62"/>
    <w:rsid w:val="009E6239"/>
    <w:rsid w:val="009F02EB"/>
    <w:rsid w:val="00A12BF8"/>
    <w:rsid w:val="00A20E48"/>
    <w:rsid w:val="00A30B4F"/>
    <w:rsid w:val="00A42B46"/>
    <w:rsid w:val="00A70E40"/>
    <w:rsid w:val="00A84C7C"/>
    <w:rsid w:val="00A857F8"/>
    <w:rsid w:val="00A8748F"/>
    <w:rsid w:val="00AA1954"/>
    <w:rsid w:val="00AB0FF0"/>
    <w:rsid w:val="00AB1C0D"/>
    <w:rsid w:val="00AD3303"/>
    <w:rsid w:val="00AD3B25"/>
    <w:rsid w:val="00AF14FE"/>
    <w:rsid w:val="00AF5075"/>
    <w:rsid w:val="00B0034C"/>
    <w:rsid w:val="00B06B52"/>
    <w:rsid w:val="00B16437"/>
    <w:rsid w:val="00B176DA"/>
    <w:rsid w:val="00B23428"/>
    <w:rsid w:val="00B332C1"/>
    <w:rsid w:val="00B36D75"/>
    <w:rsid w:val="00B4394C"/>
    <w:rsid w:val="00B5625D"/>
    <w:rsid w:val="00B7388F"/>
    <w:rsid w:val="00B74503"/>
    <w:rsid w:val="00B821CF"/>
    <w:rsid w:val="00BA7274"/>
    <w:rsid w:val="00BD740C"/>
    <w:rsid w:val="00C07926"/>
    <w:rsid w:val="00C158BC"/>
    <w:rsid w:val="00C256F7"/>
    <w:rsid w:val="00C339B8"/>
    <w:rsid w:val="00C34179"/>
    <w:rsid w:val="00C3463C"/>
    <w:rsid w:val="00C52781"/>
    <w:rsid w:val="00C53F4E"/>
    <w:rsid w:val="00C556FC"/>
    <w:rsid w:val="00C57789"/>
    <w:rsid w:val="00C7405B"/>
    <w:rsid w:val="00C96D1E"/>
    <w:rsid w:val="00CA47B8"/>
    <w:rsid w:val="00CB59E3"/>
    <w:rsid w:val="00CD5704"/>
    <w:rsid w:val="00CE1253"/>
    <w:rsid w:val="00CF60A3"/>
    <w:rsid w:val="00D0604B"/>
    <w:rsid w:val="00D173AB"/>
    <w:rsid w:val="00D17EAB"/>
    <w:rsid w:val="00D303CE"/>
    <w:rsid w:val="00D353A1"/>
    <w:rsid w:val="00D4266E"/>
    <w:rsid w:val="00D527A3"/>
    <w:rsid w:val="00D54F05"/>
    <w:rsid w:val="00D5786F"/>
    <w:rsid w:val="00D62AF5"/>
    <w:rsid w:val="00D77227"/>
    <w:rsid w:val="00D85357"/>
    <w:rsid w:val="00D961CC"/>
    <w:rsid w:val="00DA2128"/>
    <w:rsid w:val="00DA5EEE"/>
    <w:rsid w:val="00DE1B89"/>
    <w:rsid w:val="00DE6213"/>
    <w:rsid w:val="00DF5D26"/>
    <w:rsid w:val="00E003BB"/>
    <w:rsid w:val="00E2309B"/>
    <w:rsid w:val="00E35FC1"/>
    <w:rsid w:val="00E573F3"/>
    <w:rsid w:val="00E67266"/>
    <w:rsid w:val="00E70589"/>
    <w:rsid w:val="00E726E8"/>
    <w:rsid w:val="00E73357"/>
    <w:rsid w:val="00E73931"/>
    <w:rsid w:val="00EA2254"/>
    <w:rsid w:val="00EB4128"/>
    <w:rsid w:val="00ED55BE"/>
    <w:rsid w:val="00F20D2B"/>
    <w:rsid w:val="00F22AE6"/>
    <w:rsid w:val="00F429AE"/>
    <w:rsid w:val="00F507C5"/>
    <w:rsid w:val="00F52101"/>
    <w:rsid w:val="00F7174C"/>
    <w:rsid w:val="00F749E4"/>
    <w:rsid w:val="00F86918"/>
    <w:rsid w:val="00FA12D2"/>
    <w:rsid w:val="00FA5ADB"/>
    <w:rsid w:val="00FB2275"/>
    <w:rsid w:val="00FB7044"/>
    <w:rsid w:val="00FC2750"/>
    <w:rsid w:val="00FD750F"/>
    <w:rsid w:val="00FE3B11"/>
    <w:rsid w:val="01E1B57E"/>
    <w:rsid w:val="07897E62"/>
    <w:rsid w:val="08B53469"/>
    <w:rsid w:val="108D3DE4"/>
    <w:rsid w:val="123A4241"/>
    <w:rsid w:val="19C53F3C"/>
    <w:rsid w:val="1AB32268"/>
    <w:rsid w:val="1AF0DB1B"/>
    <w:rsid w:val="1E2B4899"/>
    <w:rsid w:val="2351A315"/>
    <w:rsid w:val="2687AADE"/>
    <w:rsid w:val="26BA35C6"/>
    <w:rsid w:val="27B33A13"/>
    <w:rsid w:val="2E35F486"/>
    <w:rsid w:val="2F106F2F"/>
    <w:rsid w:val="36E0E3FC"/>
    <w:rsid w:val="3D12F123"/>
    <w:rsid w:val="3D2C8F67"/>
    <w:rsid w:val="45977CE7"/>
    <w:rsid w:val="49FCD4A3"/>
    <w:rsid w:val="51F559B1"/>
    <w:rsid w:val="55A34D55"/>
    <w:rsid w:val="64E828B3"/>
    <w:rsid w:val="6A0694F5"/>
    <w:rsid w:val="6E79DC38"/>
    <w:rsid w:val="725572F8"/>
    <w:rsid w:val="76952B5A"/>
    <w:rsid w:val="7727E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semiHidden/>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3.xml><?xml version="1.0" encoding="utf-8"?>
<ds:datastoreItem xmlns:ds="http://schemas.openxmlformats.org/officeDocument/2006/customXml" ds:itemID="{77991735-DCD3-45B1-A011-77EB6015DA17}">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Template>
  <TotalTime>0</TotalTime>
  <Pages>10</Pages>
  <Words>598</Words>
  <Characters>3415</Characters>
  <Application>Microsoft Office Word</Application>
  <DocSecurity>0</DocSecurity>
  <Lines>28</Lines>
  <Paragraphs>8</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Daryl Hymel</cp:lastModifiedBy>
  <cp:revision>2</cp:revision>
  <cp:lastPrinted>2021-03-11T13:09:00Z</cp:lastPrinted>
  <dcterms:created xsi:type="dcterms:W3CDTF">2026-08-23T21:03:00Z</dcterms:created>
  <dcterms:modified xsi:type="dcterms:W3CDTF">2026-08-23T21:03:00Z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