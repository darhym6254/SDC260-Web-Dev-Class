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2E565B03" w:rsidR="0087687E" w:rsidRDefault="005343DC" w:rsidP="0087687E">
      <w:pPr>
        <w:pStyle w:val="Title"/>
      </w:pPr>
      <w:r>
        <w:t>Assessment</w:t>
      </w:r>
      <w:r w:rsidR="005C16BD">
        <w:t xml:space="preserve"> </w:t>
      </w:r>
      <w:r w:rsidR="00954E3D">
        <w:t>–</w:t>
      </w:r>
      <w:r w:rsidR="005C16BD">
        <w:t xml:space="preserve"> </w:t>
      </w:r>
      <w:r w:rsidR="006A0F4D">
        <w:t xml:space="preserve">Flow Control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77777777" w:rsidR="0087687E" w:rsidRDefault="0087687E" w:rsidP="0087687E">
      <w:r>
        <w:t>Your Name: Daryl Hymel</w:t>
      </w:r>
    </w:p>
    <w:p w14:paraId="14370E21" w14:textId="77777777" w:rsidR="0087687E" w:rsidRDefault="0087687E" w:rsidP="0087687E">
      <w:r>
        <w:t>Assignment Title: Flow Control</w:t>
      </w:r>
    </w:p>
    <w:p w14:paraId="408A9F0E" w14:textId="2F02CEE9" w:rsidR="6E79DC38" w:rsidRDefault="6E79DC38">
      <w:r>
        <w:t>GitHub Repository: https://github.com/darhym6254/SDC260-Web-Dev-Class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03D5A3C0" w14:textId="5A8E2DF2" w:rsidR="003F329A" w:rsidRPr="003F329A" w:rsidRDefault="003F329A" w:rsidP="003F329A">
      <w:r>
        <w:t xml:space="preserve">Briefly describe what you completed for this assessment. Include </w:t>
      </w:r>
      <w:r w:rsidR="1E2B4899">
        <w:t>a</w:t>
      </w:r>
      <w:r>
        <w:t xml:space="preserve"> summar</w:t>
      </w:r>
      <w:r w:rsidR="6A0694F5">
        <w:t>y of the control structure used to recommend</w:t>
      </w:r>
      <w:r>
        <w:t xml:space="preserve"> trails based on user selections.</w:t>
      </w:r>
    </w:p>
    <w:p w14:paraId="2891F31D" w14:textId="77777777" w:rsidR="00E553E0" w:rsidRPr="00E553E0" w:rsidRDefault="00E553E0" w:rsidP="00E553E0">
      <w:r w:rsidRPr="00E553E0">
        <w:t xml:space="preserve">I completed the Greenway Park Trail Recommender by linking the CSS and JavaScript, building the Trail Finder form, and adding three new trails. </w:t>
      </w:r>
      <w:proofErr w:type="gramStart"/>
      <w:r w:rsidRPr="00E553E0">
        <w:t>A for</w:t>
      </w:r>
      <w:proofErr w:type="gramEnd"/>
      <w:r w:rsidRPr="00E553E0">
        <w:t>...of loop displays the trails, while an if / else if statement recommends a trail based on pets and experience level.</w:t>
      </w:r>
    </w:p>
    <w:p w14:paraId="3D1971BB" w14:textId="2F71898A" w:rsidR="002A77BD" w:rsidRDefault="002A77BD" w:rsidP="49FCD4A3"/>
    <w:p w14:paraId="64C7EB33" w14:textId="3425EC57" w:rsidR="49FCD4A3" w:rsidRDefault="49FCD4A3" w:rsidP="49FCD4A3"/>
    <w:p w14:paraId="7722CE2D" w14:textId="58098AD8" w:rsidR="00500FF5" w:rsidRDefault="00B5625D" w:rsidP="00500FF5">
      <w:pPr>
        <w:pStyle w:val="Heading1"/>
      </w:pPr>
      <w:r>
        <w:t>Trail Recommendation Testing</w:t>
      </w:r>
    </w:p>
    <w:p w14:paraId="5F0B01A0" w14:textId="2E0D9B60" w:rsidR="00045BCE" w:rsidRDefault="00500FF5" w:rsidP="00610299">
      <w:pPr>
        <w:rPr>
          <w:iCs/>
        </w:rPr>
      </w:pPr>
      <w:r w:rsidRPr="00500FF5">
        <w:rPr>
          <w:iCs/>
        </w:rPr>
        <w:t>Test each condition and record the result that appeared in the Results area. Mark Pass only after the expected trail appears.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16"/>
        <w:gridCol w:w="2666"/>
        <w:gridCol w:w="2382"/>
        <w:gridCol w:w="1042"/>
      </w:tblGrid>
      <w:tr w:rsidR="00B5625D" w:rsidRPr="00B5625D" w14:paraId="13A253A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1C0E10B1" w14:textId="054B2E19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Test Case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62A31FF2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Expected Recommendation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270D66B6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Actual Result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482A238A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Pass</w:t>
            </w:r>
          </w:p>
        </w:tc>
      </w:tr>
      <w:tr w:rsidR="00B5625D" w:rsidRPr="00B5625D" w14:paraId="454D3FB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70046F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66FD3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River Walk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0C766E" w14:textId="77777777" w:rsidR="00B5625D" w:rsidRPr="00B5625D" w:rsidRDefault="00B5625D" w:rsidP="00B5625D">
            <w:pPr>
              <w:rPr>
                <w:iCs/>
              </w:rPr>
            </w:pPr>
            <w:r>
              <w:t>Recommended Trail: River Walk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2818D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☒</w:t>
            </w:r>
          </w:p>
        </w:tc>
      </w:tr>
      <w:tr w:rsidR="00B5625D" w:rsidRPr="00B5625D" w14:paraId="12296FD0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91A931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149D9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EF3738" w14:textId="77777777" w:rsidR="00B5625D" w:rsidRPr="00B5625D" w:rsidRDefault="00B5625D" w:rsidP="00B5625D">
            <w:pPr>
              <w:rPr>
                <w:iCs/>
              </w:rPr>
            </w:pPr>
            <w:r>
              <w:t>Recommended Trail: 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265F79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☒</w:t>
            </w:r>
          </w:p>
        </w:tc>
      </w:tr>
      <w:tr w:rsidR="00B5625D" w:rsidRPr="00B5625D" w14:paraId="11A7E29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343A5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36FCEA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916D09" w14:textId="77777777" w:rsidR="00B5625D" w:rsidRPr="00B5625D" w:rsidRDefault="00B5625D" w:rsidP="00B5625D">
            <w:pPr>
              <w:rPr>
                <w:iCs/>
              </w:rPr>
            </w:pPr>
            <w:r>
              <w:t>Recommended Trail: 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10A572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☒</w:t>
            </w:r>
          </w:p>
        </w:tc>
      </w:tr>
      <w:tr w:rsidR="00B5625D" w:rsidRPr="00B5625D" w14:paraId="3006674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AC0B4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396F8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Lake Side Path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81B28" w14:textId="77777777" w:rsidR="00B5625D" w:rsidRPr="00B5625D" w:rsidRDefault="00B5625D" w:rsidP="00B5625D">
            <w:pPr>
              <w:rPr>
                <w:iCs/>
              </w:rPr>
            </w:pPr>
            <w:r>
              <w:t>Recommended Trail: Lake Side Path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B69F35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☒</w:t>
            </w:r>
          </w:p>
        </w:tc>
      </w:tr>
      <w:tr w:rsidR="00B5625D" w:rsidRPr="00B5625D" w14:paraId="52E38C0D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B5036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4F925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AE7909" w14:textId="77777777" w:rsidR="00B5625D" w:rsidRPr="00B5625D" w:rsidRDefault="00B5625D" w:rsidP="00B5625D">
            <w:pPr>
              <w:rPr>
                <w:iCs/>
              </w:rPr>
            </w:pPr>
            <w:r>
              <w:t>Recommended Trail: Forest Loop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663A9E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☒</w:t>
            </w:r>
          </w:p>
        </w:tc>
      </w:tr>
      <w:tr w:rsidR="00B5625D" w:rsidRPr="00B5625D" w14:paraId="0B0808D7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0A197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lastRenderedPageBreak/>
              <w:t>Pets: No;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41A0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Rock Ridge Trail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26BE2E" w14:textId="77777777" w:rsidR="00B5625D" w:rsidRPr="00B5625D" w:rsidRDefault="00B5625D" w:rsidP="00B5625D">
            <w:pPr>
              <w:rPr>
                <w:iCs/>
              </w:rPr>
            </w:pPr>
            <w:r>
              <w:t>Recommended Trail: Rock Ridge Trail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5AC36D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☒</w:t>
            </w:r>
          </w:p>
        </w:tc>
      </w:tr>
    </w:tbl>
    <w:p w14:paraId="510A3C4F" w14:textId="77777777" w:rsidR="00B5625D" w:rsidRPr="002A300E" w:rsidRDefault="00B5625D" w:rsidP="00610299">
      <w:pPr>
        <w:rPr>
          <w:iCs/>
        </w:rPr>
      </w:pPr>
    </w:p>
    <w:p w14:paraId="50014CED" w14:textId="77777777" w:rsidR="00F507C5" w:rsidRPr="00730160" w:rsidRDefault="00F507C5" w:rsidP="00F507C5"/>
    <w:p w14:paraId="0401B671" w14:textId="0661E6D3" w:rsidR="2E35F486" w:rsidRDefault="2E35F486" w:rsidP="3D2C8F67">
      <w:pPr>
        <w:pStyle w:val="Heading1"/>
        <w:rPr>
          <w:rFonts w:ascii="Calibri Light" w:eastAsia="Calibri Light" w:hAnsi="Calibri Light" w:cs="Calibri Light"/>
        </w:rPr>
      </w:pPr>
      <w:r w:rsidRPr="3D2C8F67">
        <w:rPr>
          <w:rFonts w:ascii="Calibri Light" w:eastAsia="Calibri Light" w:hAnsi="Calibri Light" w:cs="Calibri Light"/>
        </w:rPr>
        <w:t xml:space="preserve">Code Evidence </w:t>
      </w:r>
    </w:p>
    <w:p w14:paraId="652F23FA" w14:textId="58774645" w:rsidR="2E35F486" w:rsidRDefault="2E35F486" w:rsidP="3D2C8F67">
      <w:r w:rsidRPr="3D2C8F67">
        <w:rPr>
          <w:rFonts w:eastAsia="Calibri" w:cs="Calibr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5CF1027A" w14:textId="4165B141" w:rsidR="00F507C5" w:rsidRDefault="00F507C5" w:rsidP="00F507C5">
      <w:pPr>
        <w:pStyle w:val="Heading2"/>
        <w:rPr>
          <w:bCs/>
        </w:rPr>
      </w:pPr>
      <w:r>
        <w:t>Screenshot 1: HTML Code</w:t>
      </w:r>
    </w:p>
    <w:p w14:paraId="6D6C40FF" w14:textId="35D32FE4" w:rsidR="00DA2128" w:rsidRPr="00DA2128" w:rsidRDefault="2F106F2F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 w:rsidR="55A34D55">
        <w:t>:</w:t>
      </w:r>
    </w:p>
    <w:p w14:paraId="7CFA21D8" w14:textId="5078477F" w:rsidR="00F507C5" w:rsidRDefault="00E553E0" w:rsidP="00F507C5">
      <w:r w:rsidRPr="00E553E0">
        <w:drawing>
          <wp:inline distT="0" distB="0" distL="0" distR="0" wp14:anchorId="315BB2BF" wp14:editId="34F0D03F">
            <wp:extent cx="5852160" cy="3290570"/>
            <wp:effectExtent l="0" t="0" r="0" b="5080"/>
            <wp:docPr id="21263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64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5468" w14:textId="77777777" w:rsidR="00F507C5" w:rsidRDefault="00F507C5" w:rsidP="00F507C5"/>
    <w:p w14:paraId="414BB100" w14:textId="77777777" w:rsidR="00E553E0" w:rsidRDefault="00E553E0" w:rsidP="00F507C5"/>
    <w:p w14:paraId="0C84D3A4" w14:textId="77777777" w:rsidR="00E553E0" w:rsidRDefault="00E553E0" w:rsidP="00F507C5"/>
    <w:p w14:paraId="545EFC49" w14:textId="77777777" w:rsidR="00E553E0" w:rsidRDefault="00E553E0" w:rsidP="00F507C5"/>
    <w:p w14:paraId="615A2B0D" w14:textId="77777777" w:rsidR="00E553E0" w:rsidRDefault="00E553E0" w:rsidP="00F507C5"/>
    <w:p w14:paraId="3C9F5395" w14:textId="77777777" w:rsidR="00E553E0" w:rsidRDefault="00E553E0" w:rsidP="00F507C5"/>
    <w:p w14:paraId="55C182DE" w14:textId="77777777" w:rsidR="00E553E0" w:rsidRPr="00FA12D2" w:rsidRDefault="00E553E0" w:rsidP="00F507C5"/>
    <w:p w14:paraId="1F3FD3DA" w14:textId="1726AA73" w:rsidR="00F507C5" w:rsidRDefault="00F507C5" w:rsidP="00F507C5">
      <w:pPr>
        <w:pStyle w:val="Heading2"/>
      </w:pPr>
      <w:r>
        <w:lastRenderedPageBreak/>
        <w:t xml:space="preserve">Screenshot 2 </w:t>
      </w:r>
      <w:r w:rsidR="00DA2128">
        <w:t>–</w:t>
      </w:r>
      <w:r>
        <w:t xml:space="preserve"> </w:t>
      </w:r>
      <w:r w:rsidR="00DA2128">
        <w:t>JavaScript Code</w:t>
      </w:r>
    </w:p>
    <w:p w14:paraId="4B3ED0B6" w14:textId="1BBEE168" w:rsidR="00F507C5" w:rsidRDefault="01E1B57E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4FE8D612" w14:textId="49563B43" w:rsidR="00F507C5" w:rsidRDefault="00E553E0" w:rsidP="1AF0DB1B">
      <w:pPr>
        <w:rPr>
          <w:i/>
          <w:iCs/>
        </w:rPr>
      </w:pPr>
      <w:r w:rsidRPr="00E553E0">
        <w:rPr>
          <w:i/>
          <w:iCs/>
        </w:rPr>
        <w:drawing>
          <wp:inline distT="0" distB="0" distL="0" distR="0" wp14:anchorId="0C2C67B6" wp14:editId="64325B07">
            <wp:extent cx="5852160" cy="3290570"/>
            <wp:effectExtent l="0" t="0" r="0" b="5080"/>
            <wp:docPr id="156254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42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5FCF" w14:textId="77777777" w:rsidR="00F507C5" w:rsidRDefault="00F507C5" w:rsidP="00F507C5">
      <w:pPr>
        <w:rPr>
          <w:i/>
        </w:rPr>
      </w:pPr>
    </w:p>
    <w:p w14:paraId="539A0205" w14:textId="77777777" w:rsidR="00E553E0" w:rsidRDefault="00E553E0" w:rsidP="00F507C5">
      <w:pPr>
        <w:rPr>
          <w:i/>
        </w:rPr>
      </w:pPr>
    </w:p>
    <w:p w14:paraId="4ACD3336" w14:textId="77777777" w:rsidR="00E553E0" w:rsidRDefault="00E553E0" w:rsidP="00F507C5">
      <w:pPr>
        <w:rPr>
          <w:i/>
        </w:rPr>
      </w:pPr>
    </w:p>
    <w:p w14:paraId="521EEAE0" w14:textId="77777777" w:rsidR="00E553E0" w:rsidRDefault="00E553E0" w:rsidP="00F507C5">
      <w:pPr>
        <w:rPr>
          <w:i/>
        </w:rPr>
      </w:pPr>
    </w:p>
    <w:p w14:paraId="44C42728" w14:textId="77777777" w:rsidR="00E553E0" w:rsidRDefault="00E553E0" w:rsidP="00F507C5">
      <w:pPr>
        <w:rPr>
          <w:i/>
        </w:rPr>
      </w:pPr>
    </w:p>
    <w:p w14:paraId="25C57A31" w14:textId="77777777" w:rsidR="00E553E0" w:rsidRDefault="00E553E0" w:rsidP="00F507C5">
      <w:pPr>
        <w:rPr>
          <w:i/>
        </w:rPr>
      </w:pPr>
    </w:p>
    <w:p w14:paraId="690E25B0" w14:textId="77777777" w:rsidR="00E553E0" w:rsidRDefault="00E553E0" w:rsidP="00F507C5">
      <w:pPr>
        <w:rPr>
          <w:i/>
        </w:rPr>
      </w:pPr>
    </w:p>
    <w:p w14:paraId="58120F00" w14:textId="77777777" w:rsidR="00E553E0" w:rsidRDefault="00E553E0" w:rsidP="00F507C5">
      <w:pPr>
        <w:rPr>
          <w:i/>
        </w:rPr>
      </w:pPr>
    </w:p>
    <w:p w14:paraId="053A2FAB" w14:textId="77777777" w:rsidR="00E553E0" w:rsidRDefault="00E553E0" w:rsidP="00F507C5">
      <w:pPr>
        <w:rPr>
          <w:i/>
        </w:rPr>
      </w:pPr>
    </w:p>
    <w:p w14:paraId="46934679" w14:textId="77777777" w:rsidR="00E553E0" w:rsidRDefault="00E553E0" w:rsidP="00F507C5">
      <w:pPr>
        <w:rPr>
          <w:i/>
        </w:rPr>
      </w:pPr>
    </w:p>
    <w:p w14:paraId="6C9FAD0C" w14:textId="77777777" w:rsidR="00E553E0" w:rsidRDefault="00E553E0" w:rsidP="00F507C5">
      <w:pPr>
        <w:rPr>
          <w:i/>
        </w:rPr>
      </w:pPr>
    </w:p>
    <w:p w14:paraId="5E3355E4" w14:textId="77777777" w:rsidR="00E553E0" w:rsidRDefault="00E553E0" w:rsidP="00F507C5">
      <w:pPr>
        <w:rPr>
          <w:i/>
        </w:rPr>
      </w:pPr>
    </w:p>
    <w:p w14:paraId="40B016F4" w14:textId="77777777" w:rsidR="00E553E0" w:rsidRDefault="00E553E0" w:rsidP="00F507C5">
      <w:pPr>
        <w:rPr>
          <w:i/>
        </w:rPr>
      </w:pPr>
    </w:p>
    <w:p w14:paraId="03DB648D" w14:textId="77777777" w:rsidR="00E553E0" w:rsidRDefault="00E553E0" w:rsidP="00F507C5">
      <w:pPr>
        <w:rPr>
          <w:i/>
        </w:rPr>
      </w:pPr>
    </w:p>
    <w:p w14:paraId="1A5511CD" w14:textId="77777777" w:rsidR="00E553E0" w:rsidRDefault="00E553E0" w:rsidP="00F507C5">
      <w:pPr>
        <w:rPr>
          <w:i/>
        </w:rPr>
      </w:pPr>
    </w:p>
    <w:p w14:paraId="18E50946" w14:textId="77777777" w:rsidR="00E553E0" w:rsidRDefault="00E553E0" w:rsidP="00F507C5">
      <w:pPr>
        <w:rPr>
          <w:i/>
        </w:rPr>
      </w:pPr>
    </w:p>
    <w:p w14:paraId="0F8D57ED" w14:textId="50AC44AA" w:rsidR="00F507C5" w:rsidRDefault="00F507C5" w:rsidP="00F507C5">
      <w:pPr>
        <w:pStyle w:val="Heading2"/>
      </w:pPr>
      <w:r>
        <w:lastRenderedPageBreak/>
        <w:t xml:space="preserve">Screenshot 3 </w:t>
      </w:r>
      <w:r w:rsidR="004A6BFD">
        <w:t>–</w:t>
      </w:r>
      <w:r>
        <w:t xml:space="preserve"> </w:t>
      </w:r>
      <w:r w:rsidR="00DA2128">
        <w:t>Rendered Webpage</w:t>
      </w:r>
    </w:p>
    <w:p w14:paraId="67F03340" w14:textId="38D32EEB" w:rsidR="00FC2750" w:rsidRPr="00AF14FE" w:rsidRDefault="108D3DE4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7BADDBDF" w14:textId="01C5FD5D" w:rsidR="00FC2750" w:rsidRPr="00AF14FE" w:rsidRDefault="00E553E0" w:rsidP="49FCD4A3">
      <w:r w:rsidRPr="00E553E0">
        <w:drawing>
          <wp:inline distT="0" distB="0" distL="0" distR="0" wp14:anchorId="23957EC7" wp14:editId="06F72620">
            <wp:extent cx="5852160" cy="3261360"/>
            <wp:effectExtent l="0" t="0" r="0" b="0"/>
            <wp:docPr id="34542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3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A292" w14:textId="01F28079" w:rsidR="3D2C8F67" w:rsidRDefault="3D2C8F67"/>
    <w:p w14:paraId="2D1BA17B" w14:textId="4C1326E2" w:rsidR="51F559B1" w:rsidRDefault="51F559B1" w:rsidP="1AF0DB1B">
      <w:pPr>
        <w:pStyle w:val="Heading1"/>
      </w:pPr>
      <w:r>
        <w:t>Reflection</w:t>
      </w:r>
    </w:p>
    <w:p w14:paraId="2ABE8934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How did your loop display the trail cards on the page?</w:t>
      </w:r>
    </w:p>
    <w:p w14:paraId="0F6E8DBD" w14:textId="72416E27" w:rsidR="1AF0DB1B" w:rsidRDefault="00E553E0" w:rsidP="00E553E0">
      <w:pPr>
        <w:ind w:left="360"/>
      </w:pPr>
      <w:proofErr w:type="gramStart"/>
      <w:r w:rsidRPr="00E553E0">
        <w:t>A for</w:t>
      </w:r>
      <w:proofErr w:type="gramEnd"/>
      <w:r w:rsidRPr="00E553E0">
        <w:t xml:space="preserve">...of loop goes through each trail and uses a </w:t>
      </w:r>
      <w:proofErr w:type="gramStart"/>
      <w:r w:rsidRPr="00E553E0">
        <w:t>template literal</w:t>
      </w:r>
      <w:proofErr w:type="gramEnd"/>
      <w:r w:rsidRPr="00E553E0">
        <w:t xml:space="preserve"> to create a card with the trail’s name, difficulty, and time. </w:t>
      </w:r>
      <w:proofErr w:type="spellStart"/>
      <w:r w:rsidRPr="00E553E0">
        <w:t>innerHTML</w:t>
      </w:r>
      <w:proofErr w:type="spellEnd"/>
      <w:r w:rsidRPr="00E553E0">
        <w:t xml:space="preserve"> += then </w:t>
      </w:r>
      <w:proofErr w:type="gramStart"/>
      <w:r w:rsidRPr="00E553E0">
        <w:t>adds</w:t>
      </w:r>
      <w:proofErr w:type="gramEnd"/>
      <w:r w:rsidRPr="00E553E0">
        <w:t xml:space="preserve"> each card to the page.</w:t>
      </w:r>
    </w:p>
    <w:p w14:paraId="5A002EB1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Which conditional statement was the most important for the trail recommendation tool, and why?</w:t>
      </w:r>
    </w:p>
    <w:p w14:paraId="34BAB572" w14:textId="53BDE3E2" w:rsidR="00D07C8C" w:rsidRDefault="00E553E0" w:rsidP="00E553E0">
      <w:pPr>
        <w:ind w:left="360"/>
      </w:pPr>
      <w:r w:rsidRPr="00E553E0">
        <w:t xml:space="preserve">The most important </w:t>
      </w:r>
      <w:proofErr w:type="gramStart"/>
      <w:r w:rsidRPr="00E553E0">
        <w:t>else</w:t>
      </w:r>
      <w:proofErr w:type="gramEnd"/>
      <w:r w:rsidRPr="00E553E0">
        <w:t xml:space="preserve"> </w:t>
      </w:r>
      <w:proofErr w:type="gramStart"/>
      <w:r w:rsidRPr="00E553E0">
        <w:t>if</w:t>
      </w:r>
      <w:proofErr w:type="gramEnd"/>
      <w:r w:rsidRPr="00E553E0">
        <w:t xml:space="preserve"> combines &amp;&amp; and || to handle visitors with pets and medium or high experience. The final else makes sure everyone still gets a trail recommendation.</w:t>
      </w:r>
    </w:p>
    <w:p w14:paraId="7BA7C7E7" w14:textId="15A58E87" w:rsidR="1AF0DB1B" w:rsidRDefault="1AF0DB1B" w:rsidP="1AF0DB1B"/>
    <w:p w14:paraId="0906BD3D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Describe one issue you encountered or one part of the code you checked carefully.</w:t>
      </w:r>
    </w:p>
    <w:p w14:paraId="31C24239" w14:textId="6B8E183C" w:rsidR="1AF0DB1B" w:rsidRDefault="00E553E0">
      <w:r w:rsidRPr="00E553E0">
        <w:t xml:space="preserve">I used </w:t>
      </w:r>
      <w:proofErr w:type="spellStart"/>
      <w:proofErr w:type="gramStart"/>
      <w:r w:rsidRPr="00E553E0">
        <w:t>event.preventDefault</w:t>
      </w:r>
      <w:proofErr w:type="spellEnd"/>
      <w:proofErr w:type="gramEnd"/>
      <w:r w:rsidRPr="00E553E0">
        <w:t>() to stop the form from reloading and erasing the result. I then tested all six combinations to make sure the correct trail recommendation appeared.</w:t>
      </w:r>
    </w:p>
    <w:p w14:paraId="1435675D" w14:textId="7F3F4CFE" w:rsidR="1AF0DB1B" w:rsidRDefault="1AF0DB1B"/>
    <w:sectPr w:rsidR="1AF0DB1B" w:rsidSect="00651FB3">
      <w:headerReference w:type="default" r:id="rId13"/>
      <w:footerReference w:type="default" r:id="rId14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B50D0" w14:textId="77777777" w:rsidR="00450A7C" w:rsidRDefault="00450A7C" w:rsidP="00560AD0">
      <w:pPr>
        <w:spacing w:before="0" w:after="0"/>
      </w:pPr>
      <w:r>
        <w:separator/>
      </w:r>
    </w:p>
  </w:endnote>
  <w:endnote w:type="continuationSeparator" w:id="0">
    <w:p w14:paraId="5391F905" w14:textId="77777777" w:rsidR="00450A7C" w:rsidRDefault="00450A7C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595959" w:themeColor="text1" w:themeTint="A6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Pr="00023E86">
          <w:rPr>
            <w:color w:val="595959" w:themeColor="text1" w:themeTint="A6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5707B" w14:textId="77777777" w:rsidR="00450A7C" w:rsidRDefault="00450A7C" w:rsidP="00560AD0">
      <w:pPr>
        <w:spacing w:before="0" w:after="0"/>
      </w:pPr>
      <w:r>
        <w:separator/>
      </w:r>
    </w:p>
  </w:footnote>
  <w:footnote w:type="continuationSeparator" w:id="0">
    <w:p w14:paraId="0B51B8FB" w14:textId="77777777" w:rsidR="00450A7C" w:rsidRDefault="00450A7C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2365D462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57073"/>
    <w:multiLevelType w:val="hybridMultilevel"/>
    <w:tmpl w:val="57BC5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37515"/>
    <w:multiLevelType w:val="hybridMultilevel"/>
    <w:tmpl w:val="3408A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4"/>
  </w:num>
  <w:num w:numId="3" w16cid:durableId="994574646">
    <w:abstractNumId w:val="8"/>
  </w:num>
  <w:num w:numId="4" w16cid:durableId="1986231101">
    <w:abstractNumId w:val="15"/>
  </w:num>
  <w:num w:numId="5" w16cid:durableId="682174521">
    <w:abstractNumId w:val="12"/>
  </w:num>
  <w:num w:numId="6" w16cid:durableId="320744112">
    <w:abstractNumId w:val="27"/>
  </w:num>
  <w:num w:numId="7" w16cid:durableId="996038126">
    <w:abstractNumId w:val="18"/>
  </w:num>
  <w:num w:numId="8" w16cid:durableId="74742967">
    <w:abstractNumId w:val="19"/>
  </w:num>
  <w:num w:numId="9" w16cid:durableId="62219970">
    <w:abstractNumId w:val="17"/>
  </w:num>
  <w:num w:numId="10" w16cid:durableId="1054281362">
    <w:abstractNumId w:val="13"/>
  </w:num>
  <w:num w:numId="11" w16cid:durableId="1917477807">
    <w:abstractNumId w:val="28"/>
  </w:num>
  <w:num w:numId="12" w16cid:durableId="966860696">
    <w:abstractNumId w:val="21"/>
  </w:num>
  <w:num w:numId="13" w16cid:durableId="2016878718">
    <w:abstractNumId w:val="11"/>
  </w:num>
  <w:num w:numId="14" w16cid:durableId="1157648801">
    <w:abstractNumId w:val="16"/>
  </w:num>
  <w:num w:numId="15" w16cid:durableId="28069069">
    <w:abstractNumId w:val="25"/>
  </w:num>
  <w:num w:numId="16" w16cid:durableId="102113482">
    <w:abstractNumId w:val="1"/>
  </w:num>
  <w:num w:numId="17" w16cid:durableId="1868058831">
    <w:abstractNumId w:val="22"/>
  </w:num>
  <w:num w:numId="18" w16cid:durableId="55517872">
    <w:abstractNumId w:val="5"/>
  </w:num>
  <w:num w:numId="19" w16cid:durableId="738746169">
    <w:abstractNumId w:val="7"/>
  </w:num>
  <w:num w:numId="20" w16cid:durableId="1539049765">
    <w:abstractNumId w:val="10"/>
  </w:num>
  <w:num w:numId="21" w16cid:durableId="1786267318">
    <w:abstractNumId w:val="24"/>
  </w:num>
  <w:num w:numId="22" w16cid:durableId="2128498606">
    <w:abstractNumId w:val="0"/>
  </w:num>
  <w:num w:numId="23" w16cid:durableId="507064661">
    <w:abstractNumId w:val="20"/>
  </w:num>
  <w:num w:numId="24" w16cid:durableId="723408353">
    <w:abstractNumId w:val="2"/>
  </w:num>
  <w:num w:numId="25" w16cid:durableId="1171918006">
    <w:abstractNumId w:val="13"/>
  </w:num>
  <w:num w:numId="26" w16cid:durableId="8231998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9"/>
  </w:num>
  <w:num w:numId="29" w16cid:durableId="824203918">
    <w:abstractNumId w:val="6"/>
  </w:num>
  <w:num w:numId="30" w16cid:durableId="1637444208">
    <w:abstractNumId w:val="26"/>
  </w:num>
  <w:num w:numId="31" w16cid:durableId="615218059">
    <w:abstractNumId w:val="23"/>
  </w:num>
  <w:num w:numId="32" w16cid:durableId="2121140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11CB8"/>
    <w:rsid w:val="00023E86"/>
    <w:rsid w:val="00024777"/>
    <w:rsid w:val="000304EA"/>
    <w:rsid w:val="00032674"/>
    <w:rsid w:val="00045BCE"/>
    <w:rsid w:val="00047377"/>
    <w:rsid w:val="000A72B5"/>
    <w:rsid w:val="000B5EB8"/>
    <w:rsid w:val="000D75EC"/>
    <w:rsid w:val="000F572F"/>
    <w:rsid w:val="001149C8"/>
    <w:rsid w:val="0012287D"/>
    <w:rsid w:val="00123F0E"/>
    <w:rsid w:val="00130BE9"/>
    <w:rsid w:val="00134B18"/>
    <w:rsid w:val="00134E60"/>
    <w:rsid w:val="0014276C"/>
    <w:rsid w:val="00146063"/>
    <w:rsid w:val="00147779"/>
    <w:rsid w:val="001760DE"/>
    <w:rsid w:val="001E118C"/>
    <w:rsid w:val="001F387C"/>
    <w:rsid w:val="001F52A9"/>
    <w:rsid w:val="00221EB3"/>
    <w:rsid w:val="00223620"/>
    <w:rsid w:val="00226EB4"/>
    <w:rsid w:val="00227EA7"/>
    <w:rsid w:val="00247276"/>
    <w:rsid w:val="0025002F"/>
    <w:rsid w:val="002566A2"/>
    <w:rsid w:val="00266C74"/>
    <w:rsid w:val="00276A31"/>
    <w:rsid w:val="00280DB9"/>
    <w:rsid w:val="00285C62"/>
    <w:rsid w:val="00286B3C"/>
    <w:rsid w:val="0029580B"/>
    <w:rsid w:val="002A0451"/>
    <w:rsid w:val="002A300E"/>
    <w:rsid w:val="002A77BD"/>
    <w:rsid w:val="002B603D"/>
    <w:rsid w:val="002D695E"/>
    <w:rsid w:val="002E2A2F"/>
    <w:rsid w:val="00336AB8"/>
    <w:rsid w:val="00342A95"/>
    <w:rsid w:val="00371DCA"/>
    <w:rsid w:val="00390DB9"/>
    <w:rsid w:val="003A1DB3"/>
    <w:rsid w:val="003B3C7D"/>
    <w:rsid w:val="003D1BA7"/>
    <w:rsid w:val="003E356D"/>
    <w:rsid w:val="003F329A"/>
    <w:rsid w:val="003F4C11"/>
    <w:rsid w:val="004075B3"/>
    <w:rsid w:val="004147D3"/>
    <w:rsid w:val="00414D51"/>
    <w:rsid w:val="00422F66"/>
    <w:rsid w:val="00424BD6"/>
    <w:rsid w:val="00425C5B"/>
    <w:rsid w:val="00433F65"/>
    <w:rsid w:val="00437C47"/>
    <w:rsid w:val="00450A7C"/>
    <w:rsid w:val="0046191F"/>
    <w:rsid w:val="00462CDF"/>
    <w:rsid w:val="00463F69"/>
    <w:rsid w:val="004923F4"/>
    <w:rsid w:val="004A6BFD"/>
    <w:rsid w:val="004E095C"/>
    <w:rsid w:val="004E5DE1"/>
    <w:rsid w:val="004E7A88"/>
    <w:rsid w:val="004F36C5"/>
    <w:rsid w:val="004F743B"/>
    <w:rsid w:val="00500FF5"/>
    <w:rsid w:val="00515FE0"/>
    <w:rsid w:val="005343DC"/>
    <w:rsid w:val="00547F2A"/>
    <w:rsid w:val="00560AD0"/>
    <w:rsid w:val="00564363"/>
    <w:rsid w:val="005765E6"/>
    <w:rsid w:val="00577A17"/>
    <w:rsid w:val="005A1825"/>
    <w:rsid w:val="005A3504"/>
    <w:rsid w:val="005C16BD"/>
    <w:rsid w:val="005D7BDE"/>
    <w:rsid w:val="00606988"/>
    <w:rsid w:val="00610299"/>
    <w:rsid w:val="006132F2"/>
    <w:rsid w:val="00614040"/>
    <w:rsid w:val="00626D71"/>
    <w:rsid w:val="006558C1"/>
    <w:rsid w:val="006623C9"/>
    <w:rsid w:val="00663D73"/>
    <w:rsid w:val="0066568D"/>
    <w:rsid w:val="00680A2C"/>
    <w:rsid w:val="00682ABC"/>
    <w:rsid w:val="006A0F4D"/>
    <w:rsid w:val="006A5F76"/>
    <w:rsid w:val="006B21D6"/>
    <w:rsid w:val="006B377F"/>
    <w:rsid w:val="006B75C4"/>
    <w:rsid w:val="006C07E5"/>
    <w:rsid w:val="006D7262"/>
    <w:rsid w:val="006F28EA"/>
    <w:rsid w:val="007021FE"/>
    <w:rsid w:val="00715A46"/>
    <w:rsid w:val="00730160"/>
    <w:rsid w:val="00730EA3"/>
    <w:rsid w:val="007424C3"/>
    <w:rsid w:val="007431FA"/>
    <w:rsid w:val="0074517B"/>
    <w:rsid w:val="00750417"/>
    <w:rsid w:val="00755277"/>
    <w:rsid w:val="00792968"/>
    <w:rsid w:val="00793580"/>
    <w:rsid w:val="007A4911"/>
    <w:rsid w:val="007B46B1"/>
    <w:rsid w:val="007E7F2D"/>
    <w:rsid w:val="007F0DDF"/>
    <w:rsid w:val="007F1D71"/>
    <w:rsid w:val="008216B7"/>
    <w:rsid w:val="00824E0B"/>
    <w:rsid w:val="00861CA6"/>
    <w:rsid w:val="00866D5F"/>
    <w:rsid w:val="00867C9D"/>
    <w:rsid w:val="0087687E"/>
    <w:rsid w:val="008A7CC9"/>
    <w:rsid w:val="008B0641"/>
    <w:rsid w:val="008B22A3"/>
    <w:rsid w:val="008B75E2"/>
    <w:rsid w:val="008C63F3"/>
    <w:rsid w:val="008D5848"/>
    <w:rsid w:val="008E5240"/>
    <w:rsid w:val="0090743B"/>
    <w:rsid w:val="00912CB2"/>
    <w:rsid w:val="00920231"/>
    <w:rsid w:val="00922E98"/>
    <w:rsid w:val="009324F9"/>
    <w:rsid w:val="00950951"/>
    <w:rsid w:val="00954E3D"/>
    <w:rsid w:val="00956CCD"/>
    <w:rsid w:val="00957AFD"/>
    <w:rsid w:val="009647B7"/>
    <w:rsid w:val="00971EDF"/>
    <w:rsid w:val="009778FA"/>
    <w:rsid w:val="00980943"/>
    <w:rsid w:val="00992792"/>
    <w:rsid w:val="00995A7F"/>
    <w:rsid w:val="009A7B62"/>
    <w:rsid w:val="009E6239"/>
    <w:rsid w:val="009F02EB"/>
    <w:rsid w:val="00A12BF8"/>
    <w:rsid w:val="00A20E48"/>
    <w:rsid w:val="00A30B4F"/>
    <w:rsid w:val="00A42B46"/>
    <w:rsid w:val="00A70E40"/>
    <w:rsid w:val="00A84C7C"/>
    <w:rsid w:val="00A857F8"/>
    <w:rsid w:val="00A8748F"/>
    <w:rsid w:val="00AA1954"/>
    <w:rsid w:val="00AB0FF0"/>
    <w:rsid w:val="00AB1C0D"/>
    <w:rsid w:val="00AD3303"/>
    <w:rsid w:val="00AF14FE"/>
    <w:rsid w:val="00AF5075"/>
    <w:rsid w:val="00B0034C"/>
    <w:rsid w:val="00B06B52"/>
    <w:rsid w:val="00B16437"/>
    <w:rsid w:val="00B176DA"/>
    <w:rsid w:val="00B23428"/>
    <w:rsid w:val="00B332C1"/>
    <w:rsid w:val="00B36D75"/>
    <w:rsid w:val="00B4394C"/>
    <w:rsid w:val="00B5625D"/>
    <w:rsid w:val="00B7388F"/>
    <w:rsid w:val="00B821CF"/>
    <w:rsid w:val="00BA7274"/>
    <w:rsid w:val="00BD740C"/>
    <w:rsid w:val="00C07926"/>
    <w:rsid w:val="00C158BC"/>
    <w:rsid w:val="00C256F7"/>
    <w:rsid w:val="00C339B8"/>
    <w:rsid w:val="00C34179"/>
    <w:rsid w:val="00C3463C"/>
    <w:rsid w:val="00C52781"/>
    <w:rsid w:val="00C556FC"/>
    <w:rsid w:val="00C57789"/>
    <w:rsid w:val="00CA47B8"/>
    <w:rsid w:val="00CB59E3"/>
    <w:rsid w:val="00CD5704"/>
    <w:rsid w:val="00CE1253"/>
    <w:rsid w:val="00CF60A3"/>
    <w:rsid w:val="00D0604B"/>
    <w:rsid w:val="00D07C8C"/>
    <w:rsid w:val="00D173AB"/>
    <w:rsid w:val="00D17EAB"/>
    <w:rsid w:val="00D303CE"/>
    <w:rsid w:val="00D4266E"/>
    <w:rsid w:val="00D527A3"/>
    <w:rsid w:val="00D54F05"/>
    <w:rsid w:val="00D62AF5"/>
    <w:rsid w:val="00D77227"/>
    <w:rsid w:val="00D961CC"/>
    <w:rsid w:val="00DA2128"/>
    <w:rsid w:val="00DA5EEE"/>
    <w:rsid w:val="00DE1B89"/>
    <w:rsid w:val="00DE6213"/>
    <w:rsid w:val="00DF5D26"/>
    <w:rsid w:val="00E003BB"/>
    <w:rsid w:val="00E35FC1"/>
    <w:rsid w:val="00E553E0"/>
    <w:rsid w:val="00E573F3"/>
    <w:rsid w:val="00E67266"/>
    <w:rsid w:val="00E70589"/>
    <w:rsid w:val="00E726E8"/>
    <w:rsid w:val="00E73931"/>
    <w:rsid w:val="00EA2254"/>
    <w:rsid w:val="00EB4128"/>
    <w:rsid w:val="00F20D2B"/>
    <w:rsid w:val="00F22AE6"/>
    <w:rsid w:val="00F429AE"/>
    <w:rsid w:val="00F507C5"/>
    <w:rsid w:val="00F7174C"/>
    <w:rsid w:val="00F749E4"/>
    <w:rsid w:val="00F86918"/>
    <w:rsid w:val="00FA12D2"/>
    <w:rsid w:val="00FA5ADB"/>
    <w:rsid w:val="00FB2275"/>
    <w:rsid w:val="00FB7044"/>
    <w:rsid w:val="00FC2750"/>
    <w:rsid w:val="00FD750F"/>
    <w:rsid w:val="00FE3B11"/>
    <w:rsid w:val="01E1B57E"/>
    <w:rsid w:val="07897E62"/>
    <w:rsid w:val="08B53469"/>
    <w:rsid w:val="108D3DE4"/>
    <w:rsid w:val="123A4241"/>
    <w:rsid w:val="19C53F3C"/>
    <w:rsid w:val="1AB32268"/>
    <w:rsid w:val="1AF0DB1B"/>
    <w:rsid w:val="1E2B4899"/>
    <w:rsid w:val="2351A315"/>
    <w:rsid w:val="2687AADE"/>
    <w:rsid w:val="26BA35C6"/>
    <w:rsid w:val="27B33A13"/>
    <w:rsid w:val="2E35F486"/>
    <w:rsid w:val="2F106F2F"/>
    <w:rsid w:val="36E0E3FC"/>
    <w:rsid w:val="3D12F123"/>
    <w:rsid w:val="3D2C8F67"/>
    <w:rsid w:val="45977CE7"/>
    <w:rsid w:val="49FCD4A3"/>
    <w:rsid w:val="51F559B1"/>
    <w:rsid w:val="55A34D55"/>
    <w:rsid w:val="64E828B3"/>
    <w:rsid w:val="6A0694F5"/>
    <w:rsid w:val="6E79DC38"/>
    <w:rsid w:val="725572F8"/>
    <w:rsid w:val="76952B5A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7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Daryl Hymel</cp:lastModifiedBy>
  <cp:revision>2</cp:revision>
  <cp:lastPrinted>2021-03-11T13:09:00Z</cp:lastPrinted>
  <dcterms:created xsi:type="dcterms:W3CDTF">2026-08-17T01:18:00Z</dcterms:created>
  <dcterms:modified xsi:type="dcterms:W3CDTF">2026-08-17T01:18:00Z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