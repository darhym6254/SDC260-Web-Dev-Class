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03DE5C37" w:rsidR="0087687E" w:rsidRPr="005C6D13" w:rsidRDefault="005343DC" w:rsidP="0087687E">
      <w:pPr>
        <w:pStyle w:val="Title"/>
        <w:rPr>
          <w:sz w:val="48"/>
          <w:szCs w:val="48"/>
        </w:rPr>
      </w:pPr>
      <w:r w:rsidRPr="005C6D13">
        <w:rPr>
          <w:sz w:val="48"/>
          <w:szCs w:val="48"/>
        </w:rPr>
        <w:t>Assessment – Frontend Foundations 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77777777" w:rsidR="0087687E" w:rsidRDefault="0087687E" w:rsidP="0087687E">
      <w:r>
        <w:t>Your Name: Daryl Hymel - darhym6254</w:t>
      </w:r>
    </w:p>
    <w:p w14:paraId="14370E21" w14:textId="77777777" w:rsidR="0087687E" w:rsidRDefault="0087687E" w:rsidP="0087687E">
      <w:r>
        <w:t>Assignment Title: 1.8 Performance Assessment - Frontend Foundations</w:t>
      </w:r>
    </w:p>
    <w:p w14:paraId="408A9F0E" w14:textId="2F02CEE9" w:rsidR="6E79DC38" w:rsidRDefault="6E79DC38">
      <w:r>
        <w:t>GitHub Repository: https://github.com/darhym6254/SDC260-Web-Dev-Class/tree/main/1.8-Performance-Assessment</w:t>
      </w:r>
    </w:p>
    <w:p w14:paraId="784DAC07" w14:textId="3E467414" w:rsidR="005C16BD" w:rsidRDefault="005C16BD" w:rsidP="005C16BD">
      <w:pPr>
        <w:pStyle w:val="Heading1"/>
      </w:pPr>
      <w:r>
        <w:t>Development Summary</w:t>
      </w:r>
    </w:p>
    <w:p w14:paraId="45480DFE" w14:textId="19AE8C5D" w:rsidR="005C16BD" w:rsidRDefault="009324F9" w:rsidP="49FCD4A3">
      <w:pPr>
        <w:spacing w:line="259" w:lineRule="auto"/>
      </w:pPr>
      <w:r>
        <w:t>Briefly describe the webpage you enhanced. Describe the main content you added, and how the form supports user interaction.</w:t>
      </w:r>
    </w:p>
    <w:p w14:paraId="4641D29A" w14:textId="77777777" w:rsidR="00FB0FD6" w:rsidRDefault="00D66843">
      <w:r>
        <w:t>I enhanced the Collectable Books and Comics page. The starter file already had its layout rules written, but it had no colors, the external stylesheet was never connected, and the sign up section had no form in it.</w:t>
      </w:r>
    </w:p>
    <w:p w14:paraId="66392B0B" w14:textId="77777777" w:rsidR="00FB0FD6" w:rsidRDefault="00D66843">
      <w:r>
        <w:t>I added a link tag to connect the external stylesheet, an internal style to center the header text, and the sign up form. I also filled in the head comments in both files and replaced the YEAR and STUDENT_ID placeholders in the footer.</w:t>
      </w:r>
    </w:p>
    <w:p w14:paraId="3A3541AD" w14:textId="77777777" w:rsidR="00FB0FD6" w:rsidRDefault="00D66843">
      <w:r>
        <w:t>The form gives visitors something to do on the page instead of just reading it. It has a name field, an email field, a dropdown with five genres, and a submit button. Each field has a label connected to it, so clicking the label selects that field. I used type="email" so the browser checks the address format on its own before the form is sent.</w:t>
      </w:r>
    </w:p>
    <w:p w14:paraId="3D1971BB" w14:textId="2F71898A" w:rsidR="002A77BD" w:rsidRDefault="002A77BD" w:rsidP="49FCD4A3"/>
    <w:p w14:paraId="64C7EB33" w14:textId="3425EC57" w:rsidR="49FCD4A3" w:rsidRDefault="49FCD4A3" w:rsidP="49FCD4A3"/>
    <w:p w14:paraId="1F25CFB2" w14:textId="1C025E81" w:rsidR="0087687E" w:rsidRDefault="003D1BA7" w:rsidP="0087687E">
      <w:pPr>
        <w:pStyle w:val="Heading1"/>
      </w:pPr>
      <w:r>
        <w:t>CSS Styling Decisions</w:t>
      </w:r>
    </w:p>
    <w:p w14:paraId="651250A1" w14:textId="77777777" w:rsidR="00610299" w:rsidRDefault="00610299" w:rsidP="58EC29E3">
      <w:r>
        <w:t>Describe how you used internal and external CSS. Include at least one example of an internal style and at least three examples of external CSS rules you added or modified.</w:t>
      </w:r>
    </w:p>
    <w:p w14:paraId="28256D47" w14:textId="77777777" w:rsidR="00FB0FD6" w:rsidRDefault="00D66843">
      <w:r>
        <w:t>I split the two stylesheets by job. The internal style block handles layout and spacing, like widths, padding, and margins. The external stylesheet handles the display rules and all of the colors, since those are the parts I would reuse if the site had more pages.</w:t>
      </w:r>
    </w:p>
    <w:p w14:paraId="3EDE180E" w14:textId="77777777" w:rsidR="00FB0FD6" w:rsidRDefault="00D66843">
      <w:r>
        <w:t>Internal example: the .hero rule uses text-align: center to center the header text.</w:t>
      </w:r>
    </w:p>
    <w:p w14:paraId="694DB410" w14:textId="77777777" w:rsidR="00FB0FD6" w:rsidRDefault="00D66843">
      <w:r>
        <w:t>External example 1: body uses background-color: linen so the page has a warm background instead of plain white.</w:t>
      </w:r>
    </w:p>
    <w:p w14:paraId="6501C7FD" w14:textId="77777777" w:rsidR="00FB0FD6" w:rsidRDefault="00D66843">
      <w:r>
        <w:t>External example 2: .book-card uses border-left-color: crimson, which colors the left border that the internal CSS left without a color.</w:t>
      </w:r>
    </w:p>
    <w:p w14:paraId="1062309F" w14:textId="77777777" w:rsidR="00FB0FD6" w:rsidRDefault="00D66843">
      <w:r>
        <w:lastRenderedPageBreak/>
        <w:t>External example 3: button uses background-color: crimson so the submit button stands out in the form.</w:t>
      </w:r>
    </w:p>
    <w:p w14:paraId="21EFF2F8" w14:textId="77777777" w:rsidR="00FB0FD6" w:rsidRDefault="00D66843">
      <w:r>
        <w:t>External example 4: footer uses background-color: darkmagenta so the bottom of the page matches the banner at the top.</w:t>
      </w:r>
    </w:p>
    <w:p w14:paraId="0D48D835" w14:textId="77777777" w:rsidR="00FB0FD6" w:rsidRDefault="00D66843">
      <w:r>
        <w:t>I put the link tag after the style block on purpose. Both files use class selectors with the same specificity, so the one that loads last wins. Loading the external file last is what makes the crimson border show up.</w:t>
      </w:r>
    </w:p>
    <w:tbl>
      <w:tblPr>
        <w:tblStyle w:val="TableGrid"/>
        <w:tblW w:w="0" w:type="auto"/>
        <w:tblLook w:val="04A0" w:firstRow="1" w:lastRow="0" w:firstColumn="1" w:lastColumn="0" w:noHBand="0" w:noVBand="1"/>
      </w:tblPr>
      <w:tblGrid>
        <w:gridCol w:w="3068"/>
        <w:gridCol w:w="3069"/>
        <w:gridCol w:w="3069"/>
      </w:tblGrid>
      <w:tr w:rsidR="00730160" w14:paraId="2321E0EE" w14:textId="77777777" w:rsidTr="49FCD4A3">
        <w:tc>
          <w:tcPr>
            <w:tcW w:w="3068" w:type="dxa"/>
          </w:tcPr>
          <w:p w14:paraId="232A0FD8" w14:textId="35C6DD6C" w:rsidR="00730160" w:rsidRDefault="00730160" w:rsidP="00730160">
            <w:pPr>
              <w:rPr>
                <w:i/>
              </w:rPr>
            </w:pPr>
            <w:r>
              <w:rPr>
                <w:b/>
              </w:rPr>
              <w:t>Selector or Element</w:t>
            </w:r>
          </w:p>
        </w:tc>
        <w:tc>
          <w:tcPr>
            <w:tcW w:w="3069" w:type="dxa"/>
          </w:tcPr>
          <w:p w14:paraId="1FAEA311" w14:textId="29294171" w:rsidR="00730160" w:rsidRDefault="00730160" w:rsidP="00730160">
            <w:pPr>
              <w:rPr>
                <w:i/>
              </w:rPr>
            </w:pPr>
            <w:r>
              <w:rPr>
                <w:b/>
              </w:rPr>
              <w:t>CSS Properties Used</w:t>
            </w:r>
          </w:p>
        </w:tc>
        <w:tc>
          <w:tcPr>
            <w:tcW w:w="3069" w:type="dxa"/>
          </w:tcPr>
          <w:p w14:paraId="09B2959A" w14:textId="2EC05149" w:rsidR="00730160" w:rsidRDefault="00730160" w:rsidP="00730160">
            <w:pPr>
              <w:rPr>
                <w:i/>
              </w:rPr>
            </w:pPr>
            <w:r>
              <w:rPr>
                <w:b/>
              </w:rPr>
              <w:t>Purpose of Styling</w:t>
            </w:r>
          </w:p>
        </w:tc>
      </w:tr>
      <w:tr w:rsidR="00045BCE" w14:paraId="403261F8" w14:textId="77777777" w:rsidTr="49FCD4A3">
        <w:tc>
          <w:tcPr>
            <w:tcW w:w="3068" w:type="dxa"/>
          </w:tcPr>
          <w:p w14:paraId="3E9B2100" w14:textId="77777777" w:rsidR="00FB0FD6" w:rsidRDefault="00D66843">
            <w:r>
              <w:t>.hero (internal style block)</w:t>
            </w:r>
          </w:p>
        </w:tc>
        <w:tc>
          <w:tcPr>
            <w:tcW w:w="3069" w:type="dxa"/>
          </w:tcPr>
          <w:p w14:paraId="604DDC3B" w14:textId="77777777" w:rsidR="00FB0FD6" w:rsidRDefault="00D66843">
            <w:r>
              <w:t>padding, margin-bottom, text-align: center</w:t>
            </w:r>
          </w:p>
        </w:tc>
        <w:tc>
          <w:tcPr>
            <w:tcW w:w="3069" w:type="dxa"/>
          </w:tcPr>
          <w:p w14:paraId="2606BE78" w14:textId="77777777" w:rsidR="00FB0FD6" w:rsidRDefault="00D66843">
            <w:r>
              <w:t>Adds space inside the banner and centers the header text. This is the internal style the assignment asks for.</w:t>
            </w:r>
          </w:p>
        </w:tc>
      </w:tr>
      <w:tr w:rsidR="00045BCE" w14:paraId="7FBB4C8F" w14:textId="77777777" w:rsidTr="49FCD4A3">
        <w:tc>
          <w:tcPr>
            <w:tcW w:w="3068" w:type="dxa"/>
          </w:tcPr>
          <w:p w14:paraId="6BC5BECF" w14:textId="77777777" w:rsidR="00FB0FD6" w:rsidRDefault="00D66843">
            <w:r>
              <w:t>body (external)</w:t>
            </w:r>
          </w:p>
        </w:tc>
        <w:tc>
          <w:tcPr>
            <w:tcW w:w="3069" w:type="dxa"/>
          </w:tcPr>
          <w:p w14:paraId="1C35F467" w14:textId="77777777" w:rsidR="00FB0FD6" w:rsidRDefault="00D66843">
            <w:r>
              <w:t>background-color: linen; color: darkslategray</w:t>
            </w:r>
          </w:p>
        </w:tc>
        <w:tc>
          <w:tcPr>
            <w:tcW w:w="3069" w:type="dxa"/>
          </w:tcPr>
          <w:p w14:paraId="5CEDC7CB" w14:textId="77777777" w:rsidR="00FB0FD6" w:rsidRDefault="00D66843">
            <w:r>
              <w:t>Gives the page a warm background instead of plain white.</w:t>
            </w:r>
          </w:p>
        </w:tc>
      </w:tr>
      <w:tr w:rsidR="49FCD4A3" w14:paraId="5F8E8334" w14:textId="77777777" w:rsidTr="49FCD4A3">
        <w:trPr>
          <w:trHeight w:val="300"/>
        </w:trPr>
        <w:tc>
          <w:tcPr>
            <w:tcW w:w="3068" w:type="dxa"/>
          </w:tcPr>
          <w:p w14:paraId="29168F50" w14:textId="77777777" w:rsidR="00FB0FD6" w:rsidRDefault="00D66843">
            <w:r>
              <w:t>.hero (external)</w:t>
            </w:r>
          </w:p>
        </w:tc>
        <w:tc>
          <w:tcPr>
            <w:tcW w:w="3069" w:type="dxa"/>
          </w:tcPr>
          <w:p w14:paraId="6184BE5C" w14:textId="77777777" w:rsidR="00FB0FD6" w:rsidRDefault="00D66843">
            <w:r>
              <w:t>background-color: darkmagenta; color: white</w:t>
            </w:r>
          </w:p>
        </w:tc>
        <w:tc>
          <w:tcPr>
            <w:tcW w:w="3069" w:type="dxa"/>
          </w:tcPr>
          <w:p w14:paraId="3C87C882" w14:textId="77777777" w:rsidR="00FB0FD6" w:rsidRDefault="00D66843">
            <w:r>
              <w:t>Makes the top banner a dark block with white text so the title stands out.</w:t>
            </w:r>
          </w:p>
        </w:tc>
      </w:tr>
      <w:tr w:rsidR="49FCD4A3" w14:paraId="6AAFDFD5" w14:textId="77777777" w:rsidTr="49FCD4A3">
        <w:trPr>
          <w:trHeight w:val="300"/>
        </w:trPr>
        <w:tc>
          <w:tcPr>
            <w:tcW w:w="3068" w:type="dxa"/>
          </w:tcPr>
          <w:p w14:paraId="4023EB15" w14:textId="77777777" w:rsidR="00FB0FD6" w:rsidRDefault="00D66843">
            <w:r>
              <w:t>.book-card (external)</w:t>
            </w:r>
          </w:p>
        </w:tc>
        <w:tc>
          <w:tcPr>
            <w:tcW w:w="3069" w:type="dxa"/>
          </w:tcPr>
          <w:p w14:paraId="3CFE65E3" w14:textId="77777777" w:rsidR="00FB0FD6" w:rsidRDefault="00D66843">
            <w:r>
              <w:t>background-color: white; color: black; border-left-color: crimson</w:t>
            </w:r>
          </w:p>
        </w:tc>
        <w:tc>
          <w:tcPr>
            <w:tcW w:w="3069" w:type="dxa"/>
          </w:tcPr>
          <w:p w14:paraId="06978677" w14:textId="77777777" w:rsidR="00FB0FD6" w:rsidRDefault="00D66843">
            <w:r>
              <w:t>Puts each book on a white card and colors the left border that the internal CSS left blank.</w:t>
            </w:r>
          </w:p>
        </w:tc>
      </w:tr>
      <w:tr w:rsidR="00045BCE" w14:paraId="35CAFF07" w14:textId="77777777" w:rsidTr="49FCD4A3">
        <w:tc>
          <w:tcPr>
            <w:tcW w:w="3068" w:type="dxa"/>
          </w:tcPr>
          <w:p w14:paraId="7E0E4444" w14:textId="77777777" w:rsidR="00FB0FD6" w:rsidRDefault="00D66843">
            <w:r>
              <w:t>.stats (external)</w:t>
            </w:r>
          </w:p>
        </w:tc>
        <w:tc>
          <w:tcPr>
            <w:tcW w:w="3069" w:type="dxa"/>
          </w:tcPr>
          <w:p w14:paraId="045DD806" w14:textId="77777777" w:rsidR="00FB0FD6" w:rsidRDefault="00D66843">
            <w:r>
              <w:t>background-color: teal; color: white</w:t>
            </w:r>
          </w:p>
        </w:tc>
        <w:tc>
          <w:tcPr>
            <w:tcW w:w="3069" w:type="dxa"/>
          </w:tcPr>
          <w:p w14:paraId="1F350046" w14:textId="77777777" w:rsidR="00FB0FD6" w:rsidRDefault="00D66843">
            <w:r>
              <w:t>Puts the collection numbers on a colored panel so they read as separate from the cards.</w:t>
            </w:r>
          </w:p>
        </w:tc>
      </w:tr>
      <w:tr w:rsidR="00045BCE" w14:paraId="78A41EFE" w14:textId="77777777" w:rsidTr="49FCD4A3">
        <w:tc>
          <w:tcPr>
            <w:tcW w:w="3068" w:type="dxa"/>
          </w:tcPr>
          <w:p w14:paraId="4F5849B5" w14:textId="77777777" w:rsidR="00FB0FD6" w:rsidRDefault="00D66843">
            <w:r>
              <w:t>form (external)</w:t>
            </w:r>
          </w:p>
        </w:tc>
        <w:tc>
          <w:tcPr>
            <w:tcW w:w="3069" w:type="dxa"/>
          </w:tcPr>
          <w:p w14:paraId="09107B26" w14:textId="77777777" w:rsidR="00FB0FD6" w:rsidRDefault="00D66843">
            <w:r>
              <w:t>background-color: whitesmoke; color: darkslategray; gap: 10px</w:t>
            </w:r>
          </w:p>
        </w:tc>
        <w:tc>
          <w:tcPr>
            <w:tcW w:w="3069" w:type="dxa"/>
          </w:tcPr>
          <w:p w14:paraId="585124D7" w14:textId="77777777" w:rsidR="00FB0FD6" w:rsidRDefault="00D66843">
            <w:r>
              <w:t>Groups the sign up fields on a light panel and adds space between them.</w:t>
            </w:r>
          </w:p>
        </w:tc>
      </w:tr>
      <w:tr w:rsidR="00045BCE" w14:paraId="10C0A3C6" w14:textId="77777777" w:rsidTr="49FCD4A3">
        <w:tc>
          <w:tcPr>
            <w:tcW w:w="3068" w:type="dxa"/>
          </w:tcPr>
          <w:p w14:paraId="3BFF233F" w14:textId="77777777" w:rsidR="00FB0FD6" w:rsidRDefault="00D66843">
            <w:r>
              <w:t>button (external)</w:t>
            </w:r>
          </w:p>
        </w:tc>
        <w:tc>
          <w:tcPr>
            <w:tcW w:w="3069" w:type="dxa"/>
          </w:tcPr>
          <w:p w14:paraId="45F80B3E" w14:textId="77777777" w:rsidR="00FB0FD6" w:rsidRDefault="00D66843">
            <w:r>
              <w:t>background-color: crimson; color: white</w:t>
            </w:r>
          </w:p>
        </w:tc>
        <w:tc>
          <w:tcPr>
            <w:tcW w:w="3069" w:type="dxa"/>
          </w:tcPr>
          <w:p w14:paraId="57D41DD1" w14:textId="77777777" w:rsidR="00FB0FD6" w:rsidRDefault="00D66843">
            <w:r>
              <w:t>Makes the submit button the brightest thing in the form so it is easy to find.</w:t>
            </w:r>
          </w:p>
        </w:tc>
      </w:tr>
      <w:tr w:rsidR="49FCD4A3" w14:paraId="6A52EBB9" w14:textId="77777777" w:rsidTr="49FCD4A3">
        <w:trPr>
          <w:trHeight w:val="300"/>
        </w:trPr>
        <w:tc>
          <w:tcPr>
            <w:tcW w:w="3068" w:type="dxa"/>
          </w:tcPr>
          <w:p w14:paraId="7F88C206" w14:textId="77777777" w:rsidR="00FB0FD6" w:rsidRDefault="00D66843">
            <w:r>
              <w:t>footer (external)</w:t>
            </w:r>
          </w:p>
        </w:tc>
        <w:tc>
          <w:tcPr>
            <w:tcW w:w="3069" w:type="dxa"/>
          </w:tcPr>
          <w:p w14:paraId="3C885DFC" w14:textId="77777777" w:rsidR="00FB0FD6" w:rsidRDefault="00D66843">
            <w:r>
              <w:t>background-color: darkmagenta; color: white</w:t>
            </w:r>
          </w:p>
        </w:tc>
        <w:tc>
          <w:tcPr>
            <w:tcW w:w="3069" w:type="dxa"/>
          </w:tcPr>
          <w:p w14:paraId="568A657C" w14:textId="77777777" w:rsidR="00FB0FD6" w:rsidRDefault="00D66843">
            <w:r>
              <w:t>Closes the page with the same dark color used in the banner at the top.</w:t>
            </w:r>
          </w:p>
        </w:tc>
      </w:tr>
    </w:tbl>
    <w:p w14:paraId="0F27A955" w14:textId="584F7C2F" w:rsidR="49FCD4A3" w:rsidRDefault="49FCD4A3"/>
    <w:p w14:paraId="5F0B01A0" w14:textId="77777777" w:rsidR="00045BCE" w:rsidRPr="00610299" w:rsidRDefault="00045BCE" w:rsidP="00610299">
      <w:pPr>
        <w:rPr>
          <w:i/>
        </w:rPr>
      </w:pPr>
    </w:p>
    <w:p w14:paraId="08829CAA" w14:textId="321D4D7F" w:rsidR="33E07B15" w:rsidRDefault="33E07B15" w:rsidP="3A8A563E">
      <w:pPr>
        <w:pStyle w:val="Heading1"/>
        <w:rPr>
          <w:rFonts w:ascii="Calibri Light" w:eastAsia="Calibri Light" w:hAnsi="Calibri Light" w:cs="Calibri Light"/>
        </w:rPr>
      </w:pPr>
      <w:r>
        <w:rPr>
          <w:rFonts w:ascii="Calibri Light" w:eastAsia="Calibri Light" w:hAnsi="Calibri Light" w:cs="Calibri Light"/>
        </w:rPr>
        <w:lastRenderedPageBreak/>
        <w:t xml:space="preserve">Code Evidence </w:t>
      </w:r>
    </w:p>
    <w:p w14:paraId="759BE049" w14:textId="392B2DC0" w:rsidR="33E07B15" w:rsidRDefault="33E07B15" w:rsidP="3A8A563E">
      <w:r>
        <w:rPr>
          <w:rFonts w:eastAsia="Calibri" w:cs="Calibri"/>
          <w:color w:val="000000" w:themeColor="text1"/>
        </w:rPr>
        <w:t>Insert screenshots that show the completed code for this assignment. Make sure your screenshots are legible and contain the computer system date and time.</w:t>
      </w:r>
    </w:p>
    <w:p w14:paraId="432C90C8" w14:textId="722C3CAD" w:rsidR="00730160" w:rsidRPr="00730160" w:rsidRDefault="00730160" w:rsidP="00730160"/>
    <w:p w14:paraId="7DCE1375" w14:textId="0D3B6217" w:rsidR="008E5240" w:rsidRDefault="008E5240" w:rsidP="008E5240">
      <w:pPr>
        <w:pStyle w:val="Heading2"/>
      </w:pPr>
      <w:r>
        <w:t>Screenshot 1: Completed HTML Code</w:t>
      </w:r>
    </w:p>
    <w:p w14:paraId="069D37C6" w14:textId="4886E70E" w:rsidR="67623295" w:rsidRDefault="00F53BC2" w:rsidP="58EC29E3">
      <w:pPr>
        <w:rPr>
          <w:rFonts w:eastAsia="Calibri" w:cs="Calibri"/>
          <w:color w:val="000000" w:themeColor="text1"/>
        </w:rPr>
      </w:pPr>
      <w:r w:rsidRPr="00F53BC2">
        <w:drawing>
          <wp:anchor distT="0" distB="0" distL="114300" distR="114300" simplePos="0" relativeHeight="251658240" behindDoc="1" locked="0" layoutInCell="1" allowOverlap="1" wp14:anchorId="625621A4" wp14:editId="6A7907CD">
            <wp:simplePos x="0" y="0"/>
            <wp:positionH relativeFrom="column">
              <wp:posOffset>-974090</wp:posOffset>
            </wp:positionH>
            <wp:positionV relativeFrom="paragraph">
              <wp:posOffset>280670</wp:posOffset>
            </wp:positionV>
            <wp:extent cx="7686097" cy="4210050"/>
            <wp:effectExtent l="0" t="0" r="0" b="0"/>
            <wp:wrapNone/>
            <wp:docPr id="38614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40928" name=""/>
                    <pic:cNvPicPr/>
                  </pic:nvPicPr>
                  <pic:blipFill>
                    <a:blip r:embed="rId10">
                      <a:extLst>
                        <a:ext uri="{28A0092B-C50C-407E-A947-70E740481C1C}">
                          <a14:useLocalDpi xmlns:a14="http://schemas.microsoft.com/office/drawing/2010/main" val="0"/>
                        </a:ext>
                      </a:extLst>
                    </a:blip>
                    <a:stretch>
                      <a:fillRect/>
                    </a:stretch>
                  </pic:blipFill>
                  <pic:spPr>
                    <a:xfrm>
                      <a:off x="0" y="0"/>
                      <a:ext cx="7691713" cy="4213126"/>
                    </a:xfrm>
                    <a:prstGeom prst="rect">
                      <a:avLst/>
                    </a:prstGeom>
                  </pic:spPr>
                </pic:pic>
              </a:graphicData>
            </a:graphic>
            <wp14:sizeRelH relativeFrom="margin">
              <wp14:pctWidth>0</wp14:pctWidth>
            </wp14:sizeRelH>
            <wp14:sizeRelV relativeFrom="margin">
              <wp14:pctHeight>0</wp14:pctHeight>
            </wp14:sizeRelV>
          </wp:anchor>
        </w:drawing>
      </w:r>
      <w:r w:rsidR="67623295">
        <w:rPr>
          <w:rFonts w:eastAsia="Calibri" w:cs="Calibri"/>
          <w:color w:val="000000" w:themeColor="text1"/>
        </w:rPr>
        <w:t>Paste your screenshot below this line:</w:t>
      </w:r>
    </w:p>
    <w:p w14:paraId="073DB3A5" w14:textId="30B68EDE" w:rsidR="00F53BC2" w:rsidRDefault="00F53BC2" w:rsidP="58EC29E3">
      <w:pPr>
        <w:rPr>
          <w:rFonts w:eastAsia="Calibri" w:cs="Calibri"/>
          <w:color w:val="000000" w:themeColor="text1"/>
        </w:rPr>
      </w:pPr>
    </w:p>
    <w:p w14:paraId="4DE3D0E8" w14:textId="4F1B83D0" w:rsidR="00F53BC2" w:rsidRDefault="00F53BC2" w:rsidP="58EC29E3">
      <w:pPr>
        <w:rPr>
          <w:rFonts w:eastAsia="Calibri" w:cs="Calibri"/>
          <w:color w:val="000000" w:themeColor="text1"/>
        </w:rPr>
      </w:pPr>
    </w:p>
    <w:p w14:paraId="2F4396C9" w14:textId="315D7506" w:rsidR="00FA12D2" w:rsidRDefault="00FA12D2" w:rsidP="58EC29E3"/>
    <w:p w14:paraId="171713EF" w14:textId="77777777" w:rsidR="00F53BC2" w:rsidRDefault="00F53BC2" w:rsidP="58EC29E3"/>
    <w:p w14:paraId="06B757AD" w14:textId="77777777" w:rsidR="00F53BC2" w:rsidRDefault="00F53BC2" w:rsidP="58EC29E3"/>
    <w:p w14:paraId="3B4C90A4" w14:textId="77777777" w:rsidR="00F53BC2" w:rsidRDefault="00F53BC2" w:rsidP="58EC29E3"/>
    <w:p w14:paraId="07F22A58" w14:textId="77777777" w:rsidR="00F53BC2" w:rsidRDefault="00F53BC2" w:rsidP="58EC29E3"/>
    <w:p w14:paraId="289889DD" w14:textId="77777777" w:rsidR="00F53BC2" w:rsidRDefault="00F53BC2" w:rsidP="58EC29E3"/>
    <w:p w14:paraId="7CBA7D21" w14:textId="77777777" w:rsidR="00F53BC2" w:rsidRDefault="00F53BC2" w:rsidP="58EC29E3"/>
    <w:p w14:paraId="7793D711" w14:textId="77777777" w:rsidR="00F53BC2" w:rsidRDefault="00F53BC2" w:rsidP="58EC29E3"/>
    <w:p w14:paraId="2D97C5BF" w14:textId="77777777" w:rsidR="00F53BC2" w:rsidRDefault="00F53BC2" w:rsidP="58EC29E3"/>
    <w:p w14:paraId="72D43A77" w14:textId="77777777" w:rsidR="00F53BC2" w:rsidRDefault="00F53BC2" w:rsidP="58EC29E3"/>
    <w:p w14:paraId="26961CBF" w14:textId="77777777" w:rsidR="00F53BC2" w:rsidRDefault="00F53BC2" w:rsidP="58EC29E3"/>
    <w:p w14:paraId="1F408650" w14:textId="77777777" w:rsidR="00F53BC2" w:rsidRDefault="00F53BC2" w:rsidP="58EC29E3"/>
    <w:p w14:paraId="43C24674" w14:textId="77777777" w:rsidR="00F53BC2" w:rsidRDefault="00F53BC2" w:rsidP="58EC29E3"/>
    <w:p w14:paraId="4A6C5348" w14:textId="77777777" w:rsidR="00F53BC2" w:rsidRDefault="00F53BC2" w:rsidP="58EC29E3"/>
    <w:p w14:paraId="4AD6843B" w14:textId="77777777" w:rsidR="00F53BC2" w:rsidRDefault="00F53BC2" w:rsidP="58EC29E3"/>
    <w:p w14:paraId="47C7241C" w14:textId="77777777" w:rsidR="00F53BC2" w:rsidRDefault="00F53BC2" w:rsidP="58EC29E3"/>
    <w:p w14:paraId="36CA6FAF" w14:textId="77777777" w:rsidR="00F53BC2" w:rsidRDefault="00F53BC2" w:rsidP="58EC29E3"/>
    <w:p w14:paraId="0C0544B7" w14:textId="77777777" w:rsidR="00F53BC2" w:rsidRDefault="00F53BC2" w:rsidP="58EC29E3"/>
    <w:p w14:paraId="7ACF6587" w14:textId="77777777" w:rsidR="00F53BC2" w:rsidRDefault="00F53BC2" w:rsidP="58EC29E3"/>
    <w:p w14:paraId="4B23D51E" w14:textId="77777777" w:rsidR="00F53BC2" w:rsidRDefault="00F53BC2" w:rsidP="58EC29E3"/>
    <w:p w14:paraId="62C0FB18" w14:textId="77777777" w:rsidR="00F53BC2" w:rsidRDefault="00F53BC2" w:rsidP="58EC29E3"/>
    <w:p w14:paraId="2D034CC6" w14:textId="77777777" w:rsidR="00F53BC2" w:rsidRDefault="00F53BC2" w:rsidP="58EC29E3"/>
    <w:p w14:paraId="3FB2066B" w14:textId="77777777" w:rsidR="00F53BC2" w:rsidRPr="00FA12D2" w:rsidRDefault="00F53BC2" w:rsidP="58EC29E3"/>
    <w:p w14:paraId="0A61F97F" w14:textId="7140694D" w:rsidR="00C556FC" w:rsidRPr="00C556FC" w:rsidRDefault="00C556FC" w:rsidP="58EC29E3">
      <w:pPr>
        <w:pStyle w:val="Heading2"/>
      </w:pPr>
      <w:r>
        <w:lastRenderedPageBreak/>
        <w:t>Screenshot 2: Completed External CSS Code</w:t>
      </w:r>
    </w:p>
    <w:p w14:paraId="7DBA64F2" w14:textId="29861103" w:rsidR="0087687E" w:rsidRDefault="004F1AB8" w:rsidP="58EC29E3">
      <w:pPr>
        <w:rPr>
          <w:rFonts w:eastAsia="Calibri" w:cs="Calibri"/>
          <w:color w:val="000000" w:themeColor="text1"/>
        </w:rPr>
      </w:pPr>
      <w:r w:rsidRPr="004F1AB8">
        <w:drawing>
          <wp:anchor distT="0" distB="0" distL="114300" distR="114300" simplePos="0" relativeHeight="251659264" behindDoc="1" locked="0" layoutInCell="1" allowOverlap="1" wp14:anchorId="2193D8BE" wp14:editId="5644E737">
            <wp:simplePos x="0" y="0"/>
            <wp:positionH relativeFrom="column">
              <wp:posOffset>-916940</wp:posOffset>
            </wp:positionH>
            <wp:positionV relativeFrom="paragraph">
              <wp:posOffset>247015</wp:posOffset>
            </wp:positionV>
            <wp:extent cx="7526400" cy="4044950"/>
            <wp:effectExtent l="0" t="0" r="0" b="0"/>
            <wp:wrapNone/>
            <wp:docPr id="111354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49592" name=""/>
                    <pic:cNvPicPr/>
                  </pic:nvPicPr>
                  <pic:blipFill>
                    <a:blip r:embed="rId11">
                      <a:extLst>
                        <a:ext uri="{28A0092B-C50C-407E-A947-70E740481C1C}">
                          <a14:useLocalDpi xmlns:a14="http://schemas.microsoft.com/office/drawing/2010/main" val="0"/>
                        </a:ext>
                      </a:extLst>
                    </a:blip>
                    <a:stretch>
                      <a:fillRect/>
                    </a:stretch>
                  </pic:blipFill>
                  <pic:spPr>
                    <a:xfrm>
                      <a:off x="0" y="0"/>
                      <a:ext cx="7529614" cy="4046677"/>
                    </a:xfrm>
                    <a:prstGeom prst="rect">
                      <a:avLst/>
                    </a:prstGeom>
                  </pic:spPr>
                </pic:pic>
              </a:graphicData>
            </a:graphic>
            <wp14:sizeRelH relativeFrom="margin">
              <wp14:pctWidth>0</wp14:pctWidth>
            </wp14:sizeRelH>
            <wp14:sizeRelV relativeFrom="margin">
              <wp14:pctHeight>0</wp14:pctHeight>
            </wp14:sizeRelV>
          </wp:anchor>
        </w:drawing>
      </w:r>
      <w:r w:rsidR="0087687E">
        <w:rPr>
          <w:rFonts w:eastAsia="Calibri" w:cs="Calibri"/>
          <w:color w:val="000000" w:themeColor="text1"/>
        </w:rPr>
        <w:t>Paste your screenshot below this line:</w:t>
      </w:r>
    </w:p>
    <w:p w14:paraId="24E846CA" w14:textId="5E0CBB9B" w:rsidR="0087687E" w:rsidRDefault="0087687E" w:rsidP="58EC29E3"/>
    <w:p w14:paraId="3DDB2D35" w14:textId="77777777" w:rsidR="004F1AB8" w:rsidRDefault="004F1AB8" w:rsidP="58EC29E3"/>
    <w:p w14:paraId="7B602647" w14:textId="77777777" w:rsidR="004F1AB8" w:rsidRDefault="004F1AB8" w:rsidP="58EC29E3"/>
    <w:p w14:paraId="26E393B4" w14:textId="77777777" w:rsidR="004F1AB8" w:rsidRDefault="004F1AB8" w:rsidP="58EC29E3"/>
    <w:p w14:paraId="16AB0DEF" w14:textId="77777777" w:rsidR="004F1AB8" w:rsidRDefault="004F1AB8" w:rsidP="58EC29E3"/>
    <w:p w14:paraId="78645710" w14:textId="77777777" w:rsidR="004F1AB8" w:rsidRDefault="004F1AB8" w:rsidP="58EC29E3"/>
    <w:p w14:paraId="3B207B8C" w14:textId="77777777" w:rsidR="004F1AB8" w:rsidRDefault="004F1AB8" w:rsidP="58EC29E3"/>
    <w:p w14:paraId="24878640" w14:textId="77777777" w:rsidR="004F1AB8" w:rsidRDefault="004F1AB8" w:rsidP="58EC29E3"/>
    <w:p w14:paraId="79799362" w14:textId="77777777" w:rsidR="004F1AB8" w:rsidRDefault="004F1AB8" w:rsidP="58EC29E3"/>
    <w:p w14:paraId="5E3E3972" w14:textId="77777777" w:rsidR="004F1AB8" w:rsidRDefault="004F1AB8" w:rsidP="58EC29E3"/>
    <w:p w14:paraId="5D7CB67B" w14:textId="77777777" w:rsidR="004F1AB8" w:rsidRDefault="004F1AB8" w:rsidP="58EC29E3"/>
    <w:p w14:paraId="5F7F3CF1" w14:textId="77777777" w:rsidR="004F1AB8" w:rsidRDefault="004F1AB8" w:rsidP="58EC29E3"/>
    <w:p w14:paraId="71E3A0EA" w14:textId="77777777" w:rsidR="004F1AB8" w:rsidRDefault="004F1AB8" w:rsidP="58EC29E3"/>
    <w:p w14:paraId="7703951F" w14:textId="77777777" w:rsidR="004F1AB8" w:rsidRDefault="004F1AB8" w:rsidP="58EC29E3"/>
    <w:p w14:paraId="50F633A1" w14:textId="77777777" w:rsidR="004F1AB8" w:rsidRDefault="004F1AB8" w:rsidP="58EC29E3"/>
    <w:p w14:paraId="0259D394" w14:textId="77777777" w:rsidR="00FA12D2" w:rsidRDefault="00FA12D2" w:rsidP="3A8A563E"/>
    <w:p w14:paraId="0AD4F692" w14:textId="77777777" w:rsidR="004F1AB8" w:rsidRDefault="004F1AB8" w:rsidP="3A8A563E"/>
    <w:p w14:paraId="5F1C50DF" w14:textId="77777777" w:rsidR="004F1AB8" w:rsidRDefault="004F1AB8" w:rsidP="3A8A563E"/>
    <w:p w14:paraId="1FBD8595" w14:textId="77777777" w:rsidR="004F1AB8" w:rsidRDefault="004F1AB8" w:rsidP="3A8A563E"/>
    <w:p w14:paraId="3DC04EA4" w14:textId="77777777" w:rsidR="004F1AB8" w:rsidRDefault="004F1AB8" w:rsidP="3A8A563E"/>
    <w:p w14:paraId="2EFAC016" w14:textId="77777777" w:rsidR="004F1AB8" w:rsidRDefault="004F1AB8" w:rsidP="3A8A563E"/>
    <w:p w14:paraId="1534F011" w14:textId="77777777" w:rsidR="004F1AB8" w:rsidRDefault="004F1AB8" w:rsidP="3A8A563E"/>
    <w:p w14:paraId="002BBB70" w14:textId="77777777" w:rsidR="004F1AB8" w:rsidRDefault="004F1AB8" w:rsidP="3A8A563E"/>
    <w:p w14:paraId="444B6ACE" w14:textId="77777777" w:rsidR="004F1AB8" w:rsidRDefault="004F1AB8" w:rsidP="3A8A563E"/>
    <w:p w14:paraId="58300345" w14:textId="77777777" w:rsidR="004F1AB8" w:rsidRDefault="004F1AB8" w:rsidP="3A8A563E"/>
    <w:p w14:paraId="53E41B94" w14:textId="77777777" w:rsidR="004F1AB8" w:rsidRDefault="004F1AB8" w:rsidP="3A8A563E"/>
    <w:p w14:paraId="149C6DBC" w14:textId="77777777" w:rsidR="004F1AB8" w:rsidRDefault="004F1AB8" w:rsidP="3A8A563E"/>
    <w:p w14:paraId="09034E9F" w14:textId="77777777" w:rsidR="004F1AB8" w:rsidRDefault="004F1AB8" w:rsidP="3A8A563E"/>
    <w:p w14:paraId="1AA7326B" w14:textId="77777777" w:rsidR="004F1AB8" w:rsidRDefault="004F1AB8" w:rsidP="3A8A563E"/>
    <w:p w14:paraId="6260970C" w14:textId="16205C9D" w:rsidR="00C256F7" w:rsidRPr="00C556FC" w:rsidRDefault="00C256F7" w:rsidP="58EC29E3">
      <w:pPr>
        <w:pStyle w:val="Heading2"/>
      </w:pPr>
      <w:r>
        <w:lastRenderedPageBreak/>
        <w:t>Screenshot 3: Rendered Webpage in Browser</w:t>
      </w:r>
    </w:p>
    <w:p w14:paraId="65D546D1" w14:textId="7AE86A9F" w:rsidR="00920231" w:rsidRDefault="00B15722" w:rsidP="3A8A563E">
      <w:r w:rsidRPr="00B15722">
        <w:drawing>
          <wp:anchor distT="0" distB="0" distL="114300" distR="114300" simplePos="0" relativeHeight="251660288" behindDoc="1" locked="0" layoutInCell="1" allowOverlap="1" wp14:anchorId="7FDC6F47" wp14:editId="2A3B77F2">
            <wp:simplePos x="0" y="0"/>
            <wp:positionH relativeFrom="column">
              <wp:posOffset>-929640</wp:posOffset>
            </wp:positionH>
            <wp:positionV relativeFrom="paragraph">
              <wp:posOffset>202565</wp:posOffset>
            </wp:positionV>
            <wp:extent cx="7655948" cy="4191000"/>
            <wp:effectExtent l="0" t="0" r="2540" b="0"/>
            <wp:wrapNone/>
            <wp:docPr id="127198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86077" name=""/>
                    <pic:cNvPicPr/>
                  </pic:nvPicPr>
                  <pic:blipFill>
                    <a:blip r:embed="rId12">
                      <a:extLst>
                        <a:ext uri="{28A0092B-C50C-407E-A947-70E740481C1C}">
                          <a14:useLocalDpi xmlns:a14="http://schemas.microsoft.com/office/drawing/2010/main" val="0"/>
                        </a:ext>
                      </a:extLst>
                    </a:blip>
                    <a:stretch>
                      <a:fillRect/>
                    </a:stretch>
                  </pic:blipFill>
                  <pic:spPr>
                    <a:xfrm>
                      <a:off x="0" y="0"/>
                      <a:ext cx="7659175" cy="4192767"/>
                    </a:xfrm>
                    <a:prstGeom prst="rect">
                      <a:avLst/>
                    </a:prstGeom>
                  </pic:spPr>
                </pic:pic>
              </a:graphicData>
            </a:graphic>
            <wp14:sizeRelH relativeFrom="margin">
              <wp14:pctWidth>0</wp14:pctWidth>
            </wp14:sizeRelH>
            <wp14:sizeRelV relativeFrom="margin">
              <wp14:pctHeight>0</wp14:pctHeight>
            </wp14:sizeRelV>
          </wp:anchor>
        </w:drawing>
      </w:r>
      <w:r w:rsidR="00920231">
        <w:t>Insert a screenshot showing the finished webpage as it appears in a browser.</w:t>
      </w:r>
    </w:p>
    <w:p w14:paraId="301A8CDC" w14:textId="6908350F" w:rsidR="00B15722" w:rsidRDefault="00B15722" w:rsidP="3A8A563E"/>
    <w:p w14:paraId="191D2E1E" w14:textId="56C26B33" w:rsidR="00B15722" w:rsidRDefault="00B15722" w:rsidP="3A8A563E"/>
    <w:p w14:paraId="173A47C9" w14:textId="2D816029" w:rsidR="00B15722" w:rsidRDefault="00B15722" w:rsidP="3A8A563E"/>
    <w:p w14:paraId="11F29835" w14:textId="77777777" w:rsidR="00B15722" w:rsidRDefault="00B15722" w:rsidP="3A8A563E"/>
    <w:p w14:paraId="1CBA37B6" w14:textId="77777777" w:rsidR="00B15722" w:rsidRDefault="00B15722" w:rsidP="3A8A563E"/>
    <w:p w14:paraId="7A0A75E7" w14:textId="77777777" w:rsidR="00B15722" w:rsidRDefault="00B15722" w:rsidP="3A8A563E"/>
    <w:p w14:paraId="637CAD97" w14:textId="3FBCE325" w:rsidR="00B15722" w:rsidRDefault="00B15722" w:rsidP="3A8A563E"/>
    <w:p w14:paraId="7BB46C6E" w14:textId="77777777" w:rsidR="00B15722" w:rsidRPr="00920231" w:rsidRDefault="00B15722" w:rsidP="3A8A563E"/>
    <w:p w14:paraId="7DF073AB" w14:textId="2F1B0A88" w:rsidR="0087687E" w:rsidRDefault="0087687E" w:rsidP="3A8A563E"/>
    <w:p w14:paraId="13D733CC" w14:textId="77777777" w:rsidR="00B15722" w:rsidRDefault="00B15722" w:rsidP="3A8A563E"/>
    <w:p w14:paraId="0F088B56" w14:textId="77777777" w:rsidR="00B15722" w:rsidRDefault="00B15722" w:rsidP="3A8A563E"/>
    <w:p w14:paraId="0F235B81" w14:textId="77777777" w:rsidR="00B15722" w:rsidRDefault="00B15722" w:rsidP="3A8A563E"/>
    <w:p w14:paraId="1A4E25BA" w14:textId="77777777" w:rsidR="00B15722" w:rsidRDefault="00B15722" w:rsidP="3A8A563E"/>
    <w:p w14:paraId="73A8C240" w14:textId="77777777" w:rsidR="00B15722" w:rsidRDefault="00B15722" w:rsidP="3A8A563E"/>
    <w:p w14:paraId="70CAE8A5" w14:textId="77777777" w:rsidR="00B15722" w:rsidRDefault="00B15722" w:rsidP="3A8A563E"/>
    <w:p w14:paraId="03C4D0BF" w14:textId="77777777" w:rsidR="00B15722" w:rsidRDefault="00B15722" w:rsidP="3A8A563E"/>
    <w:p w14:paraId="0931BDF6" w14:textId="77777777" w:rsidR="005C16BD" w:rsidRDefault="005C16BD" w:rsidP="3A8A563E"/>
    <w:p w14:paraId="0C92617C" w14:textId="48153EA6" w:rsidR="0087687E" w:rsidRDefault="005C16BD" w:rsidP="3A8A563E">
      <w:pPr>
        <w:pStyle w:val="Heading1"/>
      </w:pPr>
      <w:r>
        <w:t>Reflection</w:t>
      </w:r>
    </w:p>
    <w:p w14:paraId="51AD70D5" w14:textId="77777777" w:rsidR="006558C1" w:rsidRPr="006558C1" w:rsidRDefault="006558C1" w:rsidP="3A8A563E">
      <w:pPr>
        <w:pStyle w:val="ListParagraph"/>
        <w:ind w:left="0"/>
      </w:pPr>
      <w:r>
        <w:t>In 3-5 sentences, explain what you learned about using HTML forms and CSS to improve page structure, usability, and visual design.</w:t>
      </w:r>
    </w:p>
    <w:p w14:paraId="16643731" w14:textId="6817FEF9" w:rsidR="00FB0FD6" w:rsidRDefault="00D66843">
      <w:r>
        <w:t>Building the form showed me that structure and usability go together. Connecting each label to its input with for and id means clicking the label selects the field, which makes the form easier to use. Using type="email" instead of type="text" let the browser check the address for me, so picking the right attribute saved me from writing extra code. Splitting layout and colors into two files made both easier to work with, because I could change every color on the page without touching any of the spacing rules</w:t>
      </w:r>
      <w:r>
        <w:t xml:space="preserve">. </w:t>
      </w:r>
    </w:p>
    <w:p w14:paraId="2597BFE2" w14:textId="027B07BA" w:rsidR="00C07926" w:rsidRPr="0087687E" w:rsidRDefault="00C07926" w:rsidP="49FCD4A3">
      <w:pPr>
        <w:rPr>
          <w:b/>
          <w:bCs/>
        </w:rPr>
      </w:pPr>
    </w:p>
    <w:sectPr w:rsidR="00C07926" w:rsidRPr="0087687E" w:rsidSect="00651FB3">
      <w:headerReference w:type="default" r:id="rId13"/>
      <w:footerReference w:type="default" r:id="rId14"/>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2E11E" w14:textId="77777777" w:rsidR="00D66843" w:rsidRDefault="00D66843" w:rsidP="00560AD0">
      <w:pPr>
        <w:spacing w:before="0" w:after="0"/>
      </w:pPr>
      <w:r>
        <w:separator/>
      </w:r>
    </w:p>
  </w:endnote>
  <w:endnote w:type="continuationSeparator" w:id="0">
    <w:p w14:paraId="421BECA6" w14:textId="77777777" w:rsidR="00D66843" w:rsidRDefault="00D66843"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29C1D" w14:textId="77777777" w:rsidR="00D66843" w:rsidRDefault="00D66843" w:rsidP="00560AD0">
      <w:pPr>
        <w:spacing w:before="0" w:after="0"/>
      </w:pPr>
      <w:r>
        <w:separator/>
      </w:r>
    </w:p>
  </w:footnote>
  <w:footnote w:type="continuationSeparator" w:id="0">
    <w:p w14:paraId="3289A37D" w14:textId="77777777" w:rsidR="00D66843" w:rsidRDefault="00D66843"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A91C3A"/>
    <w:multiLevelType w:val="hybridMultilevel"/>
    <w:tmpl w:val="AA283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3"/>
  </w:num>
  <w:num w:numId="2" w16cid:durableId="1257177368">
    <w:abstractNumId w:val="13"/>
  </w:num>
  <w:num w:numId="3" w16cid:durableId="994574646">
    <w:abstractNumId w:val="7"/>
  </w:num>
  <w:num w:numId="4" w16cid:durableId="1986231101">
    <w:abstractNumId w:val="14"/>
  </w:num>
  <w:num w:numId="5" w16cid:durableId="682174521">
    <w:abstractNumId w:val="11"/>
  </w:num>
  <w:num w:numId="6" w16cid:durableId="320744112">
    <w:abstractNumId w:val="24"/>
  </w:num>
  <w:num w:numId="7" w16cid:durableId="996038126">
    <w:abstractNumId w:val="17"/>
  </w:num>
  <w:num w:numId="8" w16cid:durableId="74742967">
    <w:abstractNumId w:val="18"/>
  </w:num>
  <w:num w:numId="9" w16cid:durableId="62219970">
    <w:abstractNumId w:val="16"/>
  </w:num>
  <w:num w:numId="10" w16cid:durableId="1054281362">
    <w:abstractNumId w:val="12"/>
  </w:num>
  <w:num w:numId="11" w16cid:durableId="1917477807">
    <w:abstractNumId w:val="25"/>
  </w:num>
  <w:num w:numId="12" w16cid:durableId="966860696">
    <w:abstractNumId w:val="20"/>
  </w:num>
  <w:num w:numId="13" w16cid:durableId="2016878718">
    <w:abstractNumId w:val="10"/>
  </w:num>
  <w:num w:numId="14" w16cid:durableId="1157648801">
    <w:abstractNumId w:val="15"/>
  </w:num>
  <w:num w:numId="15" w16cid:durableId="28069069">
    <w:abstractNumId w:val="23"/>
  </w:num>
  <w:num w:numId="16" w16cid:durableId="102113482">
    <w:abstractNumId w:val="1"/>
  </w:num>
  <w:num w:numId="17" w16cid:durableId="1868058831">
    <w:abstractNumId w:val="21"/>
  </w:num>
  <w:num w:numId="18" w16cid:durableId="55517872">
    <w:abstractNumId w:val="4"/>
  </w:num>
  <w:num w:numId="19" w16cid:durableId="738746169">
    <w:abstractNumId w:val="6"/>
  </w:num>
  <w:num w:numId="20" w16cid:durableId="1539049765">
    <w:abstractNumId w:val="9"/>
  </w:num>
  <w:num w:numId="21" w16cid:durableId="1786267318">
    <w:abstractNumId w:val="22"/>
  </w:num>
  <w:num w:numId="22" w16cid:durableId="2128498606">
    <w:abstractNumId w:val="0"/>
  </w:num>
  <w:num w:numId="23" w16cid:durableId="507064661">
    <w:abstractNumId w:val="19"/>
  </w:num>
  <w:num w:numId="24" w16cid:durableId="723408353">
    <w:abstractNumId w:val="2"/>
  </w:num>
  <w:num w:numId="25" w16cid:durableId="1171918006">
    <w:abstractNumId w:val="12"/>
  </w:num>
  <w:num w:numId="26" w16cid:durableId="8231998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19"/>
    <w:lvlOverride w:ilvl="0">
      <w:startOverride w:val="1"/>
    </w:lvlOverride>
    <w:lvlOverride w:ilvl="1"/>
    <w:lvlOverride w:ilvl="2"/>
    <w:lvlOverride w:ilvl="3"/>
    <w:lvlOverride w:ilvl="4"/>
    <w:lvlOverride w:ilvl="5"/>
    <w:lvlOverride w:ilvl="6"/>
    <w:lvlOverride w:ilvl="7"/>
    <w:lvlOverride w:ilvl="8"/>
  </w:num>
  <w:num w:numId="28" w16cid:durableId="586771049">
    <w:abstractNumId w:val="8"/>
  </w:num>
  <w:num w:numId="29" w16cid:durableId="8242039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24777"/>
    <w:rsid w:val="000304EA"/>
    <w:rsid w:val="00032674"/>
    <w:rsid w:val="00045BCE"/>
    <w:rsid w:val="00047377"/>
    <w:rsid w:val="000A72B5"/>
    <w:rsid w:val="000D75EC"/>
    <w:rsid w:val="000F572F"/>
    <w:rsid w:val="001149C8"/>
    <w:rsid w:val="0012287D"/>
    <w:rsid w:val="00130BE9"/>
    <w:rsid w:val="00134B18"/>
    <w:rsid w:val="00134E60"/>
    <w:rsid w:val="0014276C"/>
    <w:rsid w:val="00146063"/>
    <w:rsid w:val="00147779"/>
    <w:rsid w:val="001760DE"/>
    <w:rsid w:val="001E118C"/>
    <w:rsid w:val="001F387C"/>
    <w:rsid w:val="001F52A9"/>
    <w:rsid w:val="00221EB3"/>
    <w:rsid w:val="00223620"/>
    <w:rsid w:val="00226EB4"/>
    <w:rsid w:val="00227EA7"/>
    <w:rsid w:val="00247276"/>
    <w:rsid w:val="0025002F"/>
    <w:rsid w:val="002566A2"/>
    <w:rsid w:val="00266C74"/>
    <w:rsid w:val="00276A31"/>
    <w:rsid w:val="00280DB9"/>
    <w:rsid w:val="00285C62"/>
    <w:rsid w:val="0029580B"/>
    <w:rsid w:val="002A0451"/>
    <w:rsid w:val="002A77BD"/>
    <w:rsid w:val="002D695E"/>
    <w:rsid w:val="002E2A2F"/>
    <w:rsid w:val="00336AB8"/>
    <w:rsid w:val="00342A95"/>
    <w:rsid w:val="00390DB9"/>
    <w:rsid w:val="003A1DB3"/>
    <w:rsid w:val="003B3C7D"/>
    <w:rsid w:val="003D1BA7"/>
    <w:rsid w:val="003E356D"/>
    <w:rsid w:val="003F4C11"/>
    <w:rsid w:val="004075B3"/>
    <w:rsid w:val="004147D3"/>
    <w:rsid w:val="00414D51"/>
    <w:rsid w:val="00422F66"/>
    <w:rsid w:val="00424BD6"/>
    <w:rsid w:val="00425C5B"/>
    <w:rsid w:val="00433F65"/>
    <w:rsid w:val="00437C47"/>
    <w:rsid w:val="0046191F"/>
    <w:rsid w:val="00462CDF"/>
    <w:rsid w:val="00463F69"/>
    <w:rsid w:val="004923F4"/>
    <w:rsid w:val="004B3A4D"/>
    <w:rsid w:val="004E095C"/>
    <w:rsid w:val="004E7A88"/>
    <w:rsid w:val="004F1AB8"/>
    <w:rsid w:val="004F36C5"/>
    <w:rsid w:val="004F743B"/>
    <w:rsid w:val="00515FE0"/>
    <w:rsid w:val="005343DC"/>
    <w:rsid w:val="00547F2A"/>
    <w:rsid w:val="00560AD0"/>
    <w:rsid w:val="00564363"/>
    <w:rsid w:val="005765E6"/>
    <w:rsid w:val="00577A17"/>
    <w:rsid w:val="005A1825"/>
    <w:rsid w:val="005A3504"/>
    <w:rsid w:val="005C16BD"/>
    <w:rsid w:val="005C6D13"/>
    <w:rsid w:val="005D7BDE"/>
    <w:rsid w:val="00606988"/>
    <w:rsid w:val="00610299"/>
    <w:rsid w:val="006132F2"/>
    <w:rsid w:val="00614040"/>
    <w:rsid w:val="00626D71"/>
    <w:rsid w:val="006558C1"/>
    <w:rsid w:val="006623C9"/>
    <w:rsid w:val="00663D73"/>
    <w:rsid w:val="0066568D"/>
    <w:rsid w:val="00680A2C"/>
    <w:rsid w:val="00682ABC"/>
    <w:rsid w:val="006A5F76"/>
    <w:rsid w:val="006B21D6"/>
    <w:rsid w:val="006B377F"/>
    <w:rsid w:val="006B75C4"/>
    <w:rsid w:val="006C07E5"/>
    <w:rsid w:val="006D7262"/>
    <w:rsid w:val="006F28EA"/>
    <w:rsid w:val="007021FE"/>
    <w:rsid w:val="00715A46"/>
    <w:rsid w:val="00730160"/>
    <w:rsid w:val="007424C3"/>
    <w:rsid w:val="007431FA"/>
    <w:rsid w:val="0074517B"/>
    <w:rsid w:val="00750417"/>
    <w:rsid w:val="00793580"/>
    <w:rsid w:val="007A4911"/>
    <w:rsid w:val="007B46B1"/>
    <w:rsid w:val="007E7F2D"/>
    <w:rsid w:val="007F0DDF"/>
    <w:rsid w:val="007F1D71"/>
    <w:rsid w:val="008216B7"/>
    <w:rsid w:val="00824E0B"/>
    <w:rsid w:val="00866D5F"/>
    <w:rsid w:val="00867C9D"/>
    <w:rsid w:val="0087687E"/>
    <w:rsid w:val="008A7CC9"/>
    <w:rsid w:val="008B22A3"/>
    <w:rsid w:val="008B75E2"/>
    <w:rsid w:val="008C63F3"/>
    <w:rsid w:val="008D5848"/>
    <w:rsid w:val="008E5240"/>
    <w:rsid w:val="0090743B"/>
    <w:rsid w:val="00920231"/>
    <w:rsid w:val="00922E98"/>
    <w:rsid w:val="009324F9"/>
    <w:rsid w:val="00954E3D"/>
    <w:rsid w:val="00956CCD"/>
    <w:rsid w:val="00957AFD"/>
    <w:rsid w:val="00971EDF"/>
    <w:rsid w:val="009778FA"/>
    <w:rsid w:val="00980943"/>
    <w:rsid w:val="00983A33"/>
    <w:rsid w:val="00992792"/>
    <w:rsid w:val="00995A7F"/>
    <w:rsid w:val="009A7B62"/>
    <w:rsid w:val="009E6239"/>
    <w:rsid w:val="00A12BF8"/>
    <w:rsid w:val="00A30B4F"/>
    <w:rsid w:val="00A70E40"/>
    <w:rsid w:val="00A84C7C"/>
    <w:rsid w:val="00A857F8"/>
    <w:rsid w:val="00A8748F"/>
    <w:rsid w:val="00AA1954"/>
    <w:rsid w:val="00AB0FF0"/>
    <w:rsid w:val="00AB1C0D"/>
    <w:rsid w:val="00AF5075"/>
    <w:rsid w:val="00B0034C"/>
    <w:rsid w:val="00B06B52"/>
    <w:rsid w:val="00B15722"/>
    <w:rsid w:val="00B16437"/>
    <w:rsid w:val="00B176DA"/>
    <w:rsid w:val="00B23428"/>
    <w:rsid w:val="00B36D75"/>
    <w:rsid w:val="00B7388F"/>
    <w:rsid w:val="00B821CF"/>
    <w:rsid w:val="00BA7274"/>
    <w:rsid w:val="00BD740C"/>
    <w:rsid w:val="00C07926"/>
    <w:rsid w:val="00C256F7"/>
    <w:rsid w:val="00C339B8"/>
    <w:rsid w:val="00C34179"/>
    <w:rsid w:val="00C3463C"/>
    <w:rsid w:val="00C52781"/>
    <w:rsid w:val="00C556FC"/>
    <w:rsid w:val="00C57789"/>
    <w:rsid w:val="00CA47B8"/>
    <w:rsid w:val="00CB59E3"/>
    <w:rsid w:val="00CD5704"/>
    <w:rsid w:val="00CE1253"/>
    <w:rsid w:val="00CF60A3"/>
    <w:rsid w:val="00D0604B"/>
    <w:rsid w:val="00D173AB"/>
    <w:rsid w:val="00D17EAB"/>
    <w:rsid w:val="00D303CE"/>
    <w:rsid w:val="00D4266E"/>
    <w:rsid w:val="00D54F05"/>
    <w:rsid w:val="00D62AF5"/>
    <w:rsid w:val="00D66843"/>
    <w:rsid w:val="00D77227"/>
    <w:rsid w:val="00D961CC"/>
    <w:rsid w:val="00DA5EEE"/>
    <w:rsid w:val="00DE1B89"/>
    <w:rsid w:val="00DF5D26"/>
    <w:rsid w:val="00E003BB"/>
    <w:rsid w:val="00E35FC1"/>
    <w:rsid w:val="00E573F3"/>
    <w:rsid w:val="00E67266"/>
    <w:rsid w:val="00E726E8"/>
    <w:rsid w:val="00E73931"/>
    <w:rsid w:val="00EA2254"/>
    <w:rsid w:val="00EB4128"/>
    <w:rsid w:val="00F20D2B"/>
    <w:rsid w:val="00F22AE6"/>
    <w:rsid w:val="00F53BC2"/>
    <w:rsid w:val="00F7174C"/>
    <w:rsid w:val="00F749E4"/>
    <w:rsid w:val="00F86918"/>
    <w:rsid w:val="00FA12D2"/>
    <w:rsid w:val="00FA5ADB"/>
    <w:rsid w:val="00FB0FD6"/>
    <w:rsid w:val="00FB2275"/>
    <w:rsid w:val="00FB7044"/>
    <w:rsid w:val="00FD750F"/>
    <w:rsid w:val="00FE3B11"/>
    <w:rsid w:val="08B53469"/>
    <w:rsid w:val="123A4241"/>
    <w:rsid w:val="1AB32268"/>
    <w:rsid w:val="2687AADE"/>
    <w:rsid w:val="26BA35C6"/>
    <w:rsid w:val="33E07B15"/>
    <w:rsid w:val="35AD3A48"/>
    <w:rsid w:val="36E0E3FC"/>
    <w:rsid w:val="3A8A563E"/>
    <w:rsid w:val="3BEB5816"/>
    <w:rsid w:val="3D12F123"/>
    <w:rsid w:val="45977CE7"/>
    <w:rsid w:val="49FCD4A3"/>
    <w:rsid w:val="58CF9B56"/>
    <w:rsid w:val="58EC29E3"/>
    <w:rsid w:val="64E828B3"/>
    <w:rsid w:val="67623295"/>
    <w:rsid w:val="6E79DC38"/>
    <w:rsid w:val="725572F8"/>
    <w:rsid w:val="76952B5A"/>
    <w:rsid w:val="7727E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semiHidden/>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991735-DCD3-45B1-A011-77EB6015DA17}">
  <ds:schemaRefs>
    <ds:schemaRef ds:uri="http://schemas.microsoft.com/sharepoint/v3/contenttype/forms"/>
  </ds:schemaRefs>
</ds:datastoreItem>
</file>

<file path=customXml/itemProps3.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Template>
  <TotalTime>5</TotalTime>
  <Pages>5</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Daryl Hymel</cp:lastModifiedBy>
  <cp:revision>29</cp:revision>
  <cp:lastPrinted>2021-03-11T13:09:00Z</cp:lastPrinted>
  <dcterms:created xsi:type="dcterms:W3CDTF">2026-07-09T16:28:00Z</dcterms:created>
  <dcterms:modified xsi:type="dcterms:W3CDTF">2026-08-03T00:12:00Z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