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11DC" w14:textId="56B1692F" w:rsidR="0087687E" w:rsidRPr="0045333B" w:rsidRDefault="005C16BD" w:rsidP="0087687E">
      <w:pPr>
        <w:pStyle w:val="Title"/>
        <w:rPr>
          <w:rFonts w:ascii="Times New Roman" w:hAnsi="Times New Roman" w:cs="Times New Roman"/>
        </w:rPr>
      </w:pPr>
      <w:r w:rsidRPr="0045333B">
        <w:rPr>
          <w:rFonts w:ascii="Times New Roman" w:hAnsi="Times New Roman" w:cs="Times New Roman"/>
        </w:rPr>
        <w:t>Guided Practice – Cookie Collection Lab Report</w:t>
      </w:r>
    </w:p>
    <w:p w14:paraId="1D2AE177" w14:textId="77777777" w:rsidR="0087687E" w:rsidRPr="0045333B" w:rsidRDefault="0087687E" w:rsidP="0087687E">
      <w:pPr>
        <w:rPr>
          <w:rFonts w:ascii="Times New Roman" w:hAnsi="Times New Roman"/>
        </w:rPr>
      </w:pPr>
      <w:r w:rsidRPr="0045333B">
        <w:rPr>
          <w:rFonts w:ascii="Times New Roman" w:hAnsi="Times New Roman"/>
        </w:rPr>
        <w:t>Use this template to document your work as you complete your assignment.</w:t>
      </w:r>
    </w:p>
    <w:p w14:paraId="11186315" w14:textId="77777777" w:rsidR="0087687E" w:rsidRPr="0045333B" w:rsidRDefault="0087687E" w:rsidP="0087687E">
      <w:pPr>
        <w:pStyle w:val="Heading1"/>
        <w:rPr>
          <w:rFonts w:ascii="Times New Roman" w:hAnsi="Times New Roman" w:cs="Times New Roman"/>
        </w:rPr>
      </w:pPr>
      <w:r w:rsidRPr="0045333B">
        <w:rPr>
          <w:rFonts w:ascii="Times New Roman" w:hAnsi="Times New Roman" w:cs="Times New Roman"/>
        </w:rPr>
        <w:t>Your Information</w:t>
      </w:r>
    </w:p>
    <w:p w14:paraId="6F9DCFBA" w14:textId="77777777" w:rsidR="0087687E" w:rsidRPr="0045333B" w:rsidRDefault="0087687E" w:rsidP="0087687E">
      <w:pPr>
        <w:rPr>
          <w:rFonts w:ascii="Times New Roman" w:hAnsi="Times New Roman"/>
        </w:rPr>
      </w:pPr>
      <w:r w:rsidRPr="0045333B">
        <w:rPr>
          <w:rFonts w:ascii="Times New Roman" w:hAnsi="Times New Roman"/>
        </w:rPr>
        <w:t>Your Name: Daryl Hymel</w:t>
      </w:r>
    </w:p>
    <w:p w14:paraId="14370E21" w14:textId="77777777" w:rsidR="0087687E" w:rsidRPr="0045333B" w:rsidRDefault="0087687E" w:rsidP="0087687E">
      <w:pPr>
        <w:rPr>
          <w:rFonts w:ascii="Times New Roman" w:hAnsi="Times New Roman"/>
        </w:rPr>
      </w:pPr>
      <w:r w:rsidRPr="0045333B">
        <w:rPr>
          <w:rFonts w:ascii="Times New Roman" w:hAnsi="Times New Roman"/>
        </w:rPr>
        <w:t>Assignment Title: 4.3 Guided Practice - Cookie Collection</w:t>
      </w:r>
    </w:p>
    <w:p w14:paraId="399BBC43" w14:textId="2ED5676A" w:rsidR="2CA6D5C8" w:rsidRPr="0045333B" w:rsidRDefault="2CA6D5C8">
      <w:pPr>
        <w:rPr>
          <w:rFonts w:ascii="Times New Roman" w:hAnsi="Times New Roman"/>
        </w:rPr>
      </w:pPr>
      <w:r w:rsidRPr="0045333B">
        <w:rPr>
          <w:rFonts w:ascii="Times New Roman" w:hAnsi="Times New Roman"/>
        </w:rPr>
        <w:t>GitHub Repository: https://github.com/darhym6254/SDC260-Web-Dev-Class</w:t>
      </w:r>
    </w:p>
    <w:p w14:paraId="784DAC07" w14:textId="3E467414" w:rsidR="005C16BD" w:rsidRPr="0045333B" w:rsidRDefault="005C16BD" w:rsidP="005C16BD">
      <w:pPr>
        <w:pStyle w:val="Heading1"/>
        <w:rPr>
          <w:rFonts w:ascii="Times New Roman" w:hAnsi="Times New Roman" w:cs="Times New Roman"/>
        </w:rPr>
      </w:pPr>
      <w:r w:rsidRPr="0045333B">
        <w:rPr>
          <w:rFonts w:ascii="Times New Roman" w:hAnsi="Times New Roman" w:cs="Times New Roman"/>
        </w:rPr>
        <w:t>Development Summary</w:t>
      </w:r>
    </w:p>
    <w:p w14:paraId="4AF14AF0" w14:textId="16CB8E8A" w:rsidR="00FD2E56" w:rsidRPr="0045333B" w:rsidRDefault="00956866" w:rsidP="12805BDF">
      <w:pPr>
        <w:rPr>
          <w:rFonts w:ascii="Times New Roman" w:hAnsi="Times New Roman"/>
        </w:rPr>
      </w:pPr>
      <w:r w:rsidRPr="0045333B">
        <w:rPr>
          <w:rFonts w:ascii="Times New Roman" w:hAnsi="Times New Roman"/>
        </w:rPr>
        <w:t>Briefly summarize the work you completed for this guided practice. Include the files you edited, how cookies are used to store cart data, and how JavaScript updates the cart on the page.</w:t>
      </w:r>
    </w:p>
    <w:p w14:paraId="1BC96ED5" w14:textId="7B1E24ED" w:rsidR="002E3113" w:rsidRPr="0045333B" w:rsidRDefault="0045333B" w:rsidP="12805BDF">
      <w:pPr>
        <w:rPr>
          <w:rFonts w:ascii="Times New Roman" w:hAnsi="Times New Roman"/>
        </w:rPr>
      </w:pPr>
      <w:r w:rsidRPr="0045333B">
        <w:rPr>
          <w:rFonts w:ascii="Times New Roman" w:hAnsi="Times New Roman"/>
        </w:rPr>
        <w:t xml:space="preserve">I finished the Golden Crumb Bakery webpage. I connected the CSS and JavaScript files to the HTML and added a floating shopping cart. I also added a bounce animation and three new products. Using JavaScript, I made the product cards and added features that let users add or remove items from the cart. The cart is saved in a cookie called </w:t>
      </w:r>
      <w:proofErr w:type="spellStart"/>
      <w:r w:rsidRPr="0045333B">
        <w:rPr>
          <w:rFonts w:ascii="Times New Roman" w:hAnsi="Times New Roman"/>
        </w:rPr>
        <w:t>bakeryCart</w:t>
      </w:r>
      <w:proofErr w:type="spellEnd"/>
      <w:r w:rsidRPr="0045333B">
        <w:rPr>
          <w:rFonts w:ascii="Times New Roman" w:hAnsi="Times New Roman"/>
        </w:rPr>
        <w:t>, so the items stay there even after the page is refreshed.</w:t>
      </w:r>
    </w:p>
    <w:p w14:paraId="6135F008" w14:textId="1AB7C538" w:rsidR="0017763A" w:rsidRPr="0045333B" w:rsidRDefault="0017763A" w:rsidP="00576F16">
      <w:pPr>
        <w:pStyle w:val="Heading1"/>
        <w:rPr>
          <w:rFonts w:ascii="Times New Roman" w:hAnsi="Times New Roman" w:cs="Times New Roman"/>
        </w:rPr>
      </w:pPr>
      <w:r w:rsidRPr="0045333B">
        <w:rPr>
          <w:rFonts w:ascii="Times New Roman" w:hAnsi="Times New Roman" w:cs="Times New Roman"/>
        </w:rPr>
        <w:t>Code Explanation</w:t>
      </w:r>
    </w:p>
    <w:p w14:paraId="54C35CFC" w14:textId="77777777" w:rsidR="00356F22" w:rsidRPr="0045333B" w:rsidRDefault="00356F22" w:rsidP="00356F22">
      <w:pPr>
        <w:rPr>
          <w:rFonts w:ascii="Times New Roman" w:hAnsi="Times New Roman"/>
        </w:rPr>
      </w:pPr>
      <w:r w:rsidRPr="0045333B">
        <w:rPr>
          <w:rFonts w:ascii="Times New Roman" w:hAnsi="Times New Roman"/>
        </w:rPr>
        <w:t>Answer each prompt in complete sentences.</w:t>
      </w:r>
    </w:p>
    <w:p w14:paraId="6F3B08AE" w14:textId="2B9E54E9" w:rsidR="00356F22" w:rsidRPr="0045333B" w:rsidRDefault="00356F22" w:rsidP="00356F22">
      <w:pPr>
        <w:pStyle w:val="ListParagraph"/>
        <w:numPr>
          <w:ilvl w:val="0"/>
          <w:numId w:val="33"/>
        </w:numPr>
        <w:rPr>
          <w:rFonts w:ascii="Times New Roman" w:hAnsi="Times New Roman"/>
        </w:rPr>
      </w:pPr>
      <w:r w:rsidRPr="0045333B">
        <w:rPr>
          <w:rFonts w:ascii="Times New Roman" w:hAnsi="Times New Roman"/>
        </w:rPr>
        <w:t>Explain how the cart data is saved in a cookie and why this allows the cart to remain after the page is refreshed or reopened.</w:t>
      </w:r>
    </w:p>
    <w:p w14:paraId="3F754399" w14:textId="6945FFC1" w:rsidR="00356F22" w:rsidRPr="0045333B" w:rsidRDefault="0045333B" w:rsidP="00356F22">
      <w:pPr>
        <w:rPr>
          <w:rFonts w:ascii="Times New Roman" w:hAnsi="Times New Roman"/>
          <w:b/>
          <w:bCs/>
        </w:rPr>
      </w:pPr>
      <w:r w:rsidRPr="0045333B">
        <w:rPr>
          <w:rFonts w:ascii="Times New Roman" w:hAnsi="Times New Roman"/>
        </w:rPr>
        <w:t xml:space="preserve">Whenever the cart changes, the </w:t>
      </w:r>
      <w:proofErr w:type="spellStart"/>
      <w:r w:rsidRPr="0045333B">
        <w:rPr>
          <w:rFonts w:ascii="Times New Roman" w:hAnsi="Times New Roman"/>
        </w:rPr>
        <w:t>saveCartToCookies</w:t>
      </w:r>
      <w:proofErr w:type="spellEnd"/>
      <w:r w:rsidRPr="0045333B">
        <w:rPr>
          <w:rFonts w:ascii="Times New Roman" w:hAnsi="Times New Roman"/>
        </w:rPr>
        <w:t xml:space="preserve"> function saves it in a cookie called </w:t>
      </w:r>
      <w:proofErr w:type="spellStart"/>
      <w:r w:rsidRPr="0045333B">
        <w:rPr>
          <w:rFonts w:ascii="Times New Roman" w:hAnsi="Times New Roman"/>
        </w:rPr>
        <w:t>bakeryCart</w:t>
      </w:r>
      <w:proofErr w:type="spellEnd"/>
      <w:r w:rsidRPr="0045333B">
        <w:rPr>
          <w:rFonts w:ascii="Times New Roman" w:hAnsi="Times New Roman"/>
        </w:rPr>
        <w:t xml:space="preserve"> for one week. Since the browser stores the cookie, the cart stays saved after refreshing or reopening the tab. When the page loads, </w:t>
      </w:r>
      <w:proofErr w:type="spellStart"/>
      <w:r w:rsidRPr="0045333B">
        <w:rPr>
          <w:rFonts w:ascii="Times New Roman" w:hAnsi="Times New Roman"/>
        </w:rPr>
        <w:t>loadCartFromCookies</w:t>
      </w:r>
      <w:proofErr w:type="spellEnd"/>
      <w:r w:rsidRPr="0045333B">
        <w:rPr>
          <w:rFonts w:ascii="Times New Roman" w:hAnsi="Times New Roman"/>
        </w:rPr>
        <w:t xml:space="preserve"> reads the cookie and restores the items in the cart.</w:t>
      </w:r>
    </w:p>
    <w:p w14:paraId="2819DAFB" w14:textId="5B1C0A43" w:rsidR="00356F22" w:rsidRPr="0045333B" w:rsidRDefault="00356F22" w:rsidP="00356F22">
      <w:pPr>
        <w:pStyle w:val="ListParagraph"/>
        <w:numPr>
          <w:ilvl w:val="0"/>
          <w:numId w:val="33"/>
        </w:numPr>
        <w:rPr>
          <w:rFonts w:ascii="Times New Roman" w:hAnsi="Times New Roman"/>
        </w:rPr>
      </w:pPr>
      <w:r w:rsidRPr="0045333B">
        <w:rPr>
          <w:rFonts w:ascii="Times New Roman" w:hAnsi="Times New Roman"/>
        </w:rPr>
        <w:t>Explain how JavaScript updates the product grid, cart item list, cart count, and total on the webpage.</w:t>
      </w:r>
    </w:p>
    <w:p w14:paraId="43163950" w14:textId="0E163C8B" w:rsidR="00356F22" w:rsidRPr="0045333B" w:rsidRDefault="00323B39" w:rsidP="00356F22">
      <w:pPr>
        <w:rPr>
          <w:rFonts w:ascii="Times New Roman" w:hAnsi="Times New Roman"/>
          <w:b/>
          <w:bCs/>
        </w:rPr>
      </w:pPr>
      <w:r w:rsidRPr="00323B39">
        <w:rPr>
          <w:rFonts w:ascii="Times New Roman" w:hAnsi="Times New Roman"/>
        </w:rPr>
        <w:t xml:space="preserve">The </w:t>
      </w:r>
      <w:proofErr w:type="spellStart"/>
      <w:r w:rsidRPr="00323B39">
        <w:rPr>
          <w:rFonts w:ascii="Times New Roman" w:hAnsi="Times New Roman"/>
        </w:rPr>
        <w:t>displayProducts</w:t>
      </w:r>
      <w:proofErr w:type="spellEnd"/>
      <w:r w:rsidRPr="00323B39">
        <w:rPr>
          <w:rFonts w:ascii="Times New Roman" w:hAnsi="Times New Roman"/>
        </w:rPr>
        <w:t xml:space="preserve"> function goes through the products and creates a card for each one with its image, name, description, price, and an Add to Cart button. The </w:t>
      </w:r>
      <w:proofErr w:type="spellStart"/>
      <w:r w:rsidRPr="00323B39">
        <w:rPr>
          <w:rFonts w:ascii="Times New Roman" w:hAnsi="Times New Roman"/>
        </w:rPr>
        <w:t>updateCartDisplay</w:t>
      </w:r>
      <w:proofErr w:type="spellEnd"/>
      <w:r w:rsidRPr="00323B39">
        <w:rPr>
          <w:rFonts w:ascii="Times New Roman" w:hAnsi="Times New Roman"/>
        </w:rPr>
        <w:t xml:space="preserve"> function refreshes the cart list, calculates the total price and number of items, and updates the page so it always matches the cart.</w:t>
      </w:r>
    </w:p>
    <w:p w14:paraId="2E3D6B8A" w14:textId="7ABAAAAB" w:rsidR="00356F22" w:rsidRPr="0045333B" w:rsidRDefault="00356F22" w:rsidP="00356F22">
      <w:pPr>
        <w:pStyle w:val="ListParagraph"/>
        <w:numPr>
          <w:ilvl w:val="0"/>
          <w:numId w:val="33"/>
        </w:numPr>
        <w:rPr>
          <w:rFonts w:ascii="Times New Roman" w:hAnsi="Times New Roman"/>
        </w:rPr>
      </w:pPr>
      <w:r w:rsidRPr="0045333B">
        <w:rPr>
          <w:rFonts w:ascii="Times New Roman" w:hAnsi="Times New Roman"/>
        </w:rPr>
        <w:t xml:space="preserve">Describe what appeared when you typed </w:t>
      </w:r>
      <w:proofErr w:type="gramStart"/>
      <w:r w:rsidRPr="0045333B">
        <w:rPr>
          <w:rFonts w:ascii="Times New Roman" w:hAnsi="Times New Roman"/>
        </w:rPr>
        <w:t>document.cookie</w:t>
      </w:r>
      <w:proofErr w:type="gramEnd"/>
      <w:r w:rsidRPr="0045333B">
        <w:rPr>
          <w:rFonts w:ascii="Times New Roman" w:hAnsi="Times New Roman"/>
        </w:rPr>
        <w:t xml:space="preserve"> in the browser Console. What did the stored data show?</w:t>
      </w:r>
    </w:p>
    <w:p w14:paraId="7C8C6ED9" w14:textId="601EAEEE" w:rsidR="00356F22" w:rsidRDefault="00323B39" w:rsidP="00356F22">
      <w:pPr>
        <w:rPr>
          <w:rFonts w:ascii="Times New Roman" w:hAnsi="Times New Roman"/>
        </w:rPr>
      </w:pPr>
      <w:r w:rsidRPr="00323B39">
        <w:rPr>
          <w:rFonts w:ascii="Times New Roman" w:hAnsi="Times New Roman"/>
        </w:rPr>
        <w:t xml:space="preserve">When I typed </w:t>
      </w:r>
      <w:proofErr w:type="spellStart"/>
      <w:proofErr w:type="gramStart"/>
      <w:r w:rsidRPr="00323B39">
        <w:rPr>
          <w:rFonts w:ascii="Times New Roman" w:hAnsi="Times New Roman"/>
        </w:rPr>
        <w:t>document.cookie</w:t>
      </w:r>
      <w:proofErr w:type="spellEnd"/>
      <w:proofErr w:type="gramEnd"/>
      <w:r w:rsidRPr="00323B39">
        <w:rPr>
          <w:rFonts w:ascii="Times New Roman" w:hAnsi="Times New Roman"/>
        </w:rPr>
        <w:t xml:space="preserve"> in the Console, I saw the </w:t>
      </w:r>
      <w:proofErr w:type="spellStart"/>
      <w:r w:rsidRPr="00323B39">
        <w:rPr>
          <w:rFonts w:ascii="Times New Roman" w:hAnsi="Times New Roman"/>
        </w:rPr>
        <w:t>bakeryCart</w:t>
      </w:r>
      <w:proofErr w:type="spellEnd"/>
      <w:r w:rsidRPr="00323B39">
        <w:rPr>
          <w:rFonts w:ascii="Times New Roman" w:hAnsi="Times New Roman"/>
        </w:rPr>
        <w:t xml:space="preserve"> cookie with the cart information saved as a JSON string. It included the name, price, and quantity of each item I added to the cart.</w:t>
      </w:r>
    </w:p>
    <w:p w14:paraId="55E0CA59" w14:textId="77777777" w:rsidR="00323B39" w:rsidRDefault="00323B39" w:rsidP="00356F22">
      <w:pPr>
        <w:rPr>
          <w:rFonts w:ascii="Times New Roman" w:hAnsi="Times New Roman"/>
        </w:rPr>
      </w:pPr>
    </w:p>
    <w:p w14:paraId="736AE4B5" w14:textId="77777777" w:rsidR="00323B39" w:rsidRPr="0045333B" w:rsidRDefault="00323B39" w:rsidP="00356F22">
      <w:pPr>
        <w:rPr>
          <w:rFonts w:ascii="Times New Roman" w:hAnsi="Times New Roman"/>
          <w:b/>
          <w:bCs/>
        </w:rPr>
      </w:pPr>
    </w:p>
    <w:p w14:paraId="6A4C3685" w14:textId="2FBC95FD" w:rsidR="00356F22" w:rsidRPr="0045333B" w:rsidRDefault="00356F22" w:rsidP="00356F22">
      <w:pPr>
        <w:pStyle w:val="ListParagraph"/>
        <w:numPr>
          <w:ilvl w:val="0"/>
          <w:numId w:val="33"/>
        </w:numPr>
        <w:rPr>
          <w:rFonts w:ascii="Times New Roman" w:hAnsi="Times New Roman"/>
        </w:rPr>
      </w:pPr>
      <w:r w:rsidRPr="0045333B">
        <w:rPr>
          <w:rFonts w:ascii="Times New Roman" w:hAnsi="Times New Roman"/>
        </w:rPr>
        <w:lastRenderedPageBreak/>
        <w:t>Explain why JSON.stringify() and JSON.parse() are needed when storing and loading the cart array.</w:t>
      </w:r>
    </w:p>
    <w:p w14:paraId="50CB33FB" w14:textId="279BEBBF" w:rsidR="00356F22" w:rsidRPr="0045333B" w:rsidRDefault="00323B39" w:rsidP="00356F22">
      <w:pPr>
        <w:rPr>
          <w:rFonts w:ascii="Times New Roman" w:hAnsi="Times New Roman"/>
        </w:rPr>
      </w:pPr>
      <w:r w:rsidRPr="00323B39">
        <w:rPr>
          <w:rFonts w:ascii="Times New Roman" w:hAnsi="Times New Roman"/>
        </w:rPr>
        <w:t xml:space="preserve">Cookies can only store text, so </w:t>
      </w:r>
      <w:proofErr w:type="spellStart"/>
      <w:r w:rsidRPr="00323B39">
        <w:rPr>
          <w:rFonts w:ascii="Times New Roman" w:hAnsi="Times New Roman"/>
        </w:rPr>
        <w:t>JSON.stringify</w:t>
      </w:r>
      <w:proofErr w:type="spellEnd"/>
      <w:r w:rsidRPr="00323B39">
        <w:rPr>
          <w:rFonts w:ascii="Times New Roman" w:hAnsi="Times New Roman"/>
        </w:rPr>
        <w:t xml:space="preserve"> changes the cart array into a string before saving it. When the page loads, </w:t>
      </w:r>
      <w:proofErr w:type="spellStart"/>
      <w:r w:rsidRPr="00323B39">
        <w:rPr>
          <w:rFonts w:ascii="Times New Roman" w:hAnsi="Times New Roman"/>
        </w:rPr>
        <w:t>JSON.parse</w:t>
      </w:r>
      <w:proofErr w:type="spellEnd"/>
      <w:r w:rsidRPr="00323B39">
        <w:rPr>
          <w:rFonts w:ascii="Times New Roman" w:hAnsi="Times New Roman"/>
        </w:rPr>
        <w:t xml:space="preserve"> turns that string back into an array that JavaScript can use. Without these steps, the cart data would only be plain text.</w:t>
      </w:r>
    </w:p>
    <w:p w14:paraId="7ACC93AB" w14:textId="77777777" w:rsidR="00323B39" w:rsidRDefault="00356F22" w:rsidP="00323B39">
      <w:pPr>
        <w:pStyle w:val="ListParagraph"/>
        <w:numPr>
          <w:ilvl w:val="0"/>
          <w:numId w:val="33"/>
        </w:numPr>
        <w:rPr>
          <w:rFonts w:ascii="Times New Roman" w:hAnsi="Times New Roman"/>
        </w:rPr>
      </w:pPr>
      <w:r w:rsidRPr="0045333B">
        <w:rPr>
          <w:rFonts w:ascii="Times New Roman" w:hAnsi="Times New Roman"/>
        </w:rPr>
        <w:t>Describe one accessibility or usability feature included in the cart or product display, such as meaningful alt text or aria-labels.</w:t>
      </w:r>
    </w:p>
    <w:p w14:paraId="19B23CFC" w14:textId="31B4A938" w:rsidR="00323B39" w:rsidRPr="00323B39" w:rsidRDefault="00323B39" w:rsidP="00323B39">
      <w:pPr>
        <w:ind w:left="360"/>
        <w:rPr>
          <w:rFonts w:ascii="Times New Roman" w:hAnsi="Times New Roman"/>
        </w:rPr>
      </w:pPr>
      <w:r w:rsidRPr="00323B39">
        <w:rPr>
          <w:rFonts w:ascii="Times New Roman" w:hAnsi="Times New Roman"/>
          <w:sz w:val="24"/>
          <w:szCs w:val="24"/>
        </w:rPr>
        <w:t xml:space="preserve">Each product image has </w:t>
      </w:r>
      <w:proofErr w:type="gramStart"/>
      <w:r w:rsidRPr="00323B39">
        <w:rPr>
          <w:rFonts w:ascii="Times New Roman" w:hAnsi="Times New Roman"/>
          <w:sz w:val="24"/>
          <w:szCs w:val="24"/>
        </w:rPr>
        <w:t>alt</w:t>
      </w:r>
      <w:proofErr w:type="gramEnd"/>
      <w:r w:rsidRPr="00323B39">
        <w:rPr>
          <w:rFonts w:ascii="Times New Roman" w:hAnsi="Times New Roman"/>
          <w:sz w:val="24"/>
          <w:szCs w:val="24"/>
        </w:rPr>
        <w:t xml:space="preserve"> text so screen readers can describe it. The cart is labeled “Shopping cart,” and each Remove button says which item it removes, making the page easier to understand and use.</w:t>
      </w:r>
    </w:p>
    <w:p w14:paraId="79E3CCE0" w14:textId="6438C3E4" w:rsidR="12805BDF" w:rsidRPr="0045333B" w:rsidRDefault="12805BDF" w:rsidP="12805BDF">
      <w:pPr>
        <w:rPr>
          <w:rFonts w:ascii="Times New Roman" w:hAnsi="Times New Roman"/>
        </w:rPr>
      </w:pPr>
    </w:p>
    <w:p w14:paraId="2CDE900C" w14:textId="0A00F12C" w:rsidR="6E59DEAC" w:rsidRPr="0045333B" w:rsidRDefault="6E59DEAC" w:rsidP="4F548AE4">
      <w:pPr>
        <w:pStyle w:val="Heading1"/>
        <w:rPr>
          <w:rFonts w:ascii="Times New Roman" w:eastAsia="Calibri Light" w:hAnsi="Times New Roman" w:cs="Times New Roman"/>
        </w:rPr>
      </w:pPr>
      <w:r w:rsidRPr="0045333B">
        <w:rPr>
          <w:rFonts w:ascii="Times New Roman" w:eastAsia="Calibri Light" w:hAnsi="Times New Roman" w:cs="Times New Roman"/>
        </w:rPr>
        <w:t xml:space="preserve">Code Evidence </w:t>
      </w:r>
    </w:p>
    <w:p w14:paraId="5A88256A" w14:textId="7F669C7A" w:rsidR="6E59DEAC" w:rsidRPr="0045333B" w:rsidRDefault="6E59DEAC" w:rsidP="4F548AE4">
      <w:pPr>
        <w:rPr>
          <w:rFonts w:ascii="Times New Roman" w:hAnsi="Times New Roman"/>
        </w:rPr>
      </w:pPr>
      <w:r w:rsidRPr="0045333B">
        <w:rPr>
          <w:rFonts w:ascii="Times New Roman" w:eastAsia="Calibri" w:hAnsi="Times New Roman"/>
          <w:color w:val="000000" w:themeColor="text1"/>
        </w:rPr>
        <w:t>Insert screenshots that show the completed code for this assignment. Make sure your screenshots are legible and contain the computer system date and time.</w:t>
      </w:r>
    </w:p>
    <w:p w14:paraId="16BDBC2F" w14:textId="5A48A544" w:rsidR="00C15981" w:rsidRPr="0045333B" w:rsidRDefault="00C15981" w:rsidP="00C15981">
      <w:pPr>
        <w:pStyle w:val="Heading2"/>
        <w:rPr>
          <w:rFonts w:ascii="Times New Roman" w:hAnsi="Times New Roman" w:cs="Times New Roman"/>
        </w:rPr>
      </w:pPr>
      <w:r w:rsidRPr="0045333B">
        <w:rPr>
          <w:rFonts w:ascii="Times New Roman" w:hAnsi="Times New Roman" w:cs="Times New Roman"/>
        </w:rPr>
        <w:t>Screenshot 1: Completed HTML code</w:t>
      </w:r>
    </w:p>
    <w:p w14:paraId="003A5880" w14:textId="02F83E67" w:rsidR="00C15981" w:rsidRPr="0045333B" w:rsidRDefault="132E406F" w:rsidP="009A078B">
      <w:pPr>
        <w:rPr>
          <w:rFonts w:ascii="Times New Roman" w:eastAsia="Calibri" w:hAnsi="Times New Roman"/>
        </w:rPr>
      </w:pPr>
      <w:r w:rsidRPr="0045333B">
        <w:rPr>
          <w:rFonts w:ascii="Times New Roman" w:eastAsia="Calibri" w:hAnsi="Times New Roman"/>
        </w:rPr>
        <w:t>Paste your screenshot below this line:</w:t>
      </w:r>
    </w:p>
    <w:p w14:paraId="28F83C8A" w14:textId="19792567" w:rsidR="00C15981" w:rsidRDefault="00323B39" w:rsidP="009A078B">
      <w:pPr>
        <w:rPr>
          <w:rFonts w:ascii="Times New Roman" w:hAnsi="Times New Roman"/>
        </w:rPr>
      </w:pPr>
      <w:r w:rsidRPr="00323B39">
        <w:rPr>
          <w:rFonts w:ascii="Times New Roman" w:hAnsi="Times New Roman"/>
        </w:rPr>
        <w:drawing>
          <wp:inline distT="0" distB="0" distL="0" distR="0" wp14:anchorId="579C90D2" wp14:editId="08325500">
            <wp:extent cx="5852160" cy="3290570"/>
            <wp:effectExtent l="0" t="0" r="0" b="5080"/>
            <wp:docPr id="203261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10704" name=""/>
                    <pic:cNvPicPr/>
                  </pic:nvPicPr>
                  <pic:blipFill>
                    <a:blip r:embed="rId10"/>
                    <a:stretch>
                      <a:fillRect/>
                    </a:stretch>
                  </pic:blipFill>
                  <pic:spPr>
                    <a:xfrm>
                      <a:off x="0" y="0"/>
                      <a:ext cx="5852160" cy="3290570"/>
                    </a:xfrm>
                    <a:prstGeom prst="rect">
                      <a:avLst/>
                    </a:prstGeom>
                  </pic:spPr>
                </pic:pic>
              </a:graphicData>
            </a:graphic>
          </wp:inline>
        </w:drawing>
      </w:r>
    </w:p>
    <w:p w14:paraId="51F8FBFF" w14:textId="77777777" w:rsidR="00323B39" w:rsidRDefault="00323B39" w:rsidP="009A078B">
      <w:pPr>
        <w:rPr>
          <w:rFonts w:ascii="Times New Roman" w:hAnsi="Times New Roman"/>
        </w:rPr>
      </w:pPr>
    </w:p>
    <w:p w14:paraId="0353C2F2" w14:textId="77777777" w:rsidR="00323B39" w:rsidRDefault="00323B39" w:rsidP="009A078B">
      <w:pPr>
        <w:rPr>
          <w:rFonts w:ascii="Times New Roman" w:hAnsi="Times New Roman"/>
        </w:rPr>
      </w:pPr>
    </w:p>
    <w:p w14:paraId="71255FA8" w14:textId="77777777" w:rsidR="00323B39" w:rsidRPr="0045333B" w:rsidRDefault="00323B39" w:rsidP="009A078B">
      <w:pPr>
        <w:rPr>
          <w:rFonts w:ascii="Times New Roman" w:hAnsi="Times New Roman"/>
        </w:rPr>
      </w:pPr>
    </w:p>
    <w:p w14:paraId="56372FDB" w14:textId="4EEDF43C" w:rsidR="00C15981" w:rsidRPr="0045333B" w:rsidRDefault="00C15981" w:rsidP="00C15981">
      <w:pPr>
        <w:pStyle w:val="Heading2"/>
        <w:rPr>
          <w:rFonts w:ascii="Times New Roman" w:hAnsi="Times New Roman" w:cs="Times New Roman"/>
        </w:rPr>
      </w:pPr>
      <w:r w:rsidRPr="0045333B">
        <w:rPr>
          <w:rFonts w:ascii="Times New Roman" w:hAnsi="Times New Roman" w:cs="Times New Roman"/>
        </w:rPr>
        <w:lastRenderedPageBreak/>
        <w:t>Screenshot 2: CSS Code</w:t>
      </w:r>
    </w:p>
    <w:p w14:paraId="60695C8B" w14:textId="2F907A38" w:rsidR="00C15981" w:rsidRDefault="72DCE910" w:rsidP="00C15981">
      <w:pPr>
        <w:rPr>
          <w:rFonts w:ascii="Times New Roman" w:eastAsia="Calibri" w:hAnsi="Times New Roman"/>
          <w:color w:val="000000" w:themeColor="text1"/>
        </w:rPr>
      </w:pPr>
      <w:r w:rsidRPr="0045333B">
        <w:rPr>
          <w:rFonts w:ascii="Times New Roman" w:eastAsia="Calibri" w:hAnsi="Times New Roman"/>
          <w:color w:val="000000" w:themeColor="text1"/>
        </w:rPr>
        <w:t>Paste your screenshot below this line:</w:t>
      </w:r>
    </w:p>
    <w:p w14:paraId="6DFAC38C" w14:textId="712CB15A" w:rsidR="00323B39" w:rsidRPr="0045333B" w:rsidRDefault="00A516F5" w:rsidP="00C15981">
      <w:pPr>
        <w:rPr>
          <w:rFonts w:ascii="Times New Roman" w:eastAsia="Calibri" w:hAnsi="Times New Roman"/>
          <w:color w:val="000000" w:themeColor="text1"/>
        </w:rPr>
      </w:pPr>
      <w:r w:rsidRPr="00A516F5">
        <w:rPr>
          <w:rFonts w:ascii="Times New Roman" w:eastAsia="Calibri" w:hAnsi="Times New Roman"/>
          <w:color w:val="000000" w:themeColor="text1"/>
        </w:rPr>
        <w:drawing>
          <wp:inline distT="0" distB="0" distL="0" distR="0" wp14:anchorId="5A9CADCC" wp14:editId="774FC504">
            <wp:extent cx="5852160" cy="3290570"/>
            <wp:effectExtent l="0" t="0" r="0" b="5080"/>
            <wp:docPr id="208634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48973" name=""/>
                    <pic:cNvPicPr/>
                  </pic:nvPicPr>
                  <pic:blipFill>
                    <a:blip r:embed="rId11"/>
                    <a:stretch>
                      <a:fillRect/>
                    </a:stretch>
                  </pic:blipFill>
                  <pic:spPr>
                    <a:xfrm>
                      <a:off x="0" y="0"/>
                      <a:ext cx="5852160" cy="3290570"/>
                    </a:xfrm>
                    <a:prstGeom prst="rect">
                      <a:avLst/>
                    </a:prstGeom>
                  </pic:spPr>
                </pic:pic>
              </a:graphicData>
            </a:graphic>
          </wp:inline>
        </w:drawing>
      </w:r>
    </w:p>
    <w:p w14:paraId="6070577C" w14:textId="5E641CC3" w:rsidR="009C6A1D" w:rsidRDefault="009C6A1D" w:rsidP="12805BDF">
      <w:pPr>
        <w:rPr>
          <w:rFonts w:ascii="Times New Roman" w:hAnsi="Times New Roman"/>
        </w:rPr>
      </w:pPr>
    </w:p>
    <w:p w14:paraId="0C4F4B47" w14:textId="77777777" w:rsidR="00A516F5" w:rsidRDefault="00A516F5" w:rsidP="12805BDF">
      <w:pPr>
        <w:rPr>
          <w:rFonts w:ascii="Times New Roman" w:hAnsi="Times New Roman"/>
        </w:rPr>
      </w:pPr>
    </w:p>
    <w:p w14:paraId="15390E6E" w14:textId="77777777" w:rsidR="00A516F5" w:rsidRDefault="00A516F5" w:rsidP="12805BDF">
      <w:pPr>
        <w:rPr>
          <w:rFonts w:ascii="Times New Roman" w:hAnsi="Times New Roman"/>
        </w:rPr>
      </w:pPr>
    </w:p>
    <w:p w14:paraId="03A2F912" w14:textId="77777777" w:rsidR="00A516F5" w:rsidRDefault="00A516F5" w:rsidP="12805BDF">
      <w:pPr>
        <w:rPr>
          <w:rFonts w:ascii="Times New Roman" w:hAnsi="Times New Roman"/>
        </w:rPr>
      </w:pPr>
    </w:p>
    <w:p w14:paraId="2EBBE14C" w14:textId="77777777" w:rsidR="00A516F5" w:rsidRDefault="00A516F5" w:rsidP="12805BDF">
      <w:pPr>
        <w:rPr>
          <w:rFonts w:ascii="Times New Roman" w:hAnsi="Times New Roman"/>
        </w:rPr>
      </w:pPr>
    </w:p>
    <w:p w14:paraId="4DF1C99C" w14:textId="77777777" w:rsidR="00A516F5" w:rsidRDefault="00A516F5" w:rsidP="12805BDF">
      <w:pPr>
        <w:rPr>
          <w:rFonts w:ascii="Times New Roman" w:hAnsi="Times New Roman"/>
        </w:rPr>
      </w:pPr>
    </w:p>
    <w:p w14:paraId="032CD5C0" w14:textId="77777777" w:rsidR="00A516F5" w:rsidRDefault="00A516F5" w:rsidP="12805BDF">
      <w:pPr>
        <w:rPr>
          <w:rFonts w:ascii="Times New Roman" w:hAnsi="Times New Roman"/>
        </w:rPr>
      </w:pPr>
    </w:p>
    <w:p w14:paraId="210711F9" w14:textId="77777777" w:rsidR="00A516F5" w:rsidRDefault="00A516F5" w:rsidP="12805BDF">
      <w:pPr>
        <w:rPr>
          <w:rFonts w:ascii="Times New Roman" w:hAnsi="Times New Roman"/>
        </w:rPr>
      </w:pPr>
    </w:p>
    <w:p w14:paraId="42E07934" w14:textId="77777777" w:rsidR="00A516F5" w:rsidRDefault="00A516F5" w:rsidP="12805BDF">
      <w:pPr>
        <w:rPr>
          <w:rFonts w:ascii="Times New Roman" w:hAnsi="Times New Roman"/>
        </w:rPr>
      </w:pPr>
    </w:p>
    <w:p w14:paraId="06E1B219" w14:textId="77777777" w:rsidR="00A516F5" w:rsidRDefault="00A516F5" w:rsidP="12805BDF">
      <w:pPr>
        <w:rPr>
          <w:rFonts w:ascii="Times New Roman" w:hAnsi="Times New Roman"/>
        </w:rPr>
      </w:pPr>
    </w:p>
    <w:p w14:paraId="36758DD2" w14:textId="77777777" w:rsidR="00A516F5" w:rsidRDefault="00A516F5" w:rsidP="12805BDF">
      <w:pPr>
        <w:rPr>
          <w:rFonts w:ascii="Times New Roman" w:hAnsi="Times New Roman"/>
        </w:rPr>
      </w:pPr>
    </w:p>
    <w:p w14:paraId="4BAB2EF2" w14:textId="77777777" w:rsidR="00A516F5" w:rsidRDefault="00A516F5" w:rsidP="12805BDF">
      <w:pPr>
        <w:rPr>
          <w:rFonts w:ascii="Times New Roman" w:hAnsi="Times New Roman"/>
        </w:rPr>
      </w:pPr>
    </w:p>
    <w:p w14:paraId="63C8F7FB" w14:textId="77777777" w:rsidR="00A516F5" w:rsidRDefault="00A516F5" w:rsidP="12805BDF">
      <w:pPr>
        <w:rPr>
          <w:rFonts w:ascii="Times New Roman" w:hAnsi="Times New Roman"/>
        </w:rPr>
      </w:pPr>
    </w:p>
    <w:p w14:paraId="7C3A35E7" w14:textId="77777777" w:rsidR="00A516F5" w:rsidRDefault="00A516F5" w:rsidP="12805BDF">
      <w:pPr>
        <w:rPr>
          <w:rFonts w:ascii="Times New Roman" w:hAnsi="Times New Roman"/>
        </w:rPr>
      </w:pPr>
    </w:p>
    <w:p w14:paraId="1C94E3C4" w14:textId="77777777" w:rsidR="00A516F5" w:rsidRPr="0045333B" w:rsidRDefault="00A516F5" w:rsidP="12805BDF">
      <w:pPr>
        <w:rPr>
          <w:rFonts w:ascii="Times New Roman" w:hAnsi="Times New Roman"/>
        </w:rPr>
      </w:pPr>
    </w:p>
    <w:p w14:paraId="174B9E23" w14:textId="77777777" w:rsidR="009A078B" w:rsidRPr="0045333B" w:rsidRDefault="009C6A1D" w:rsidP="009C6A1D">
      <w:pPr>
        <w:pStyle w:val="Heading2"/>
        <w:rPr>
          <w:rFonts w:ascii="Times New Roman" w:hAnsi="Times New Roman" w:cs="Times New Roman"/>
        </w:rPr>
      </w:pPr>
      <w:r w:rsidRPr="0045333B">
        <w:rPr>
          <w:rFonts w:ascii="Times New Roman" w:hAnsi="Times New Roman" w:cs="Times New Roman"/>
        </w:rPr>
        <w:lastRenderedPageBreak/>
        <w:t>Screenshot 3: JavaScript Product and Cart Code</w:t>
      </w:r>
    </w:p>
    <w:p w14:paraId="0F44356E" w14:textId="77777777" w:rsidR="009A078B" w:rsidRPr="0045333B" w:rsidRDefault="009A078B" w:rsidP="009A078B">
      <w:pPr>
        <w:rPr>
          <w:rFonts w:ascii="Times New Roman" w:eastAsia="Calibri" w:hAnsi="Times New Roman"/>
          <w:color w:val="000000" w:themeColor="text1"/>
        </w:rPr>
      </w:pPr>
      <w:r w:rsidRPr="0045333B">
        <w:rPr>
          <w:rFonts w:ascii="Times New Roman" w:eastAsia="Calibri" w:hAnsi="Times New Roman"/>
          <w:color w:val="000000" w:themeColor="text1"/>
        </w:rPr>
        <w:t>Paste your screenshot below this line:</w:t>
      </w:r>
    </w:p>
    <w:p w14:paraId="1ED726F2" w14:textId="29541C30" w:rsidR="009A078B" w:rsidRPr="0045333B" w:rsidRDefault="00A516F5" w:rsidP="009A078B">
      <w:pPr>
        <w:rPr>
          <w:rFonts w:ascii="Times New Roman" w:hAnsi="Times New Roman"/>
        </w:rPr>
      </w:pPr>
      <w:r w:rsidRPr="00A516F5">
        <w:rPr>
          <w:rFonts w:ascii="Times New Roman" w:hAnsi="Times New Roman"/>
        </w:rPr>
        <w:drawing>
          <wp:inline distT="0" distB="0" distL="0" distR="0" wp14:anchorId="1ACA2B4A" wp14:editId="048174B5">
            <wp:extent cx="5852160" cy="3277235"/>
            <wp:effectExtent l="0" t="0" r="0" b="0"/>
            <wp:docPr id="105594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43589" name=""/>
                    <pic:cNvPicPr/>
                  </pic:nvPicPr>
                  <pic:blipFill>
                    <a:blip r:embed="rId12"/>
                    <a:stretch>
                      <a:fillRect/>
                    </a:stretch>
                  </pic:blipFill>
                  <pic:spPr>
                    <a:xfrm>
                      <a:off x="0" y="0"/>
                      <a:ext cx="5852160" cy="3277235"/>
                    </a:xfrm>
                    <a:prstGeom prst="rect">
                      <a:avLst/>
                    </a:prstGeom>
                  </pic:spPr>
                </pic:pic>
              </a:graphicData>
            </a:graphic>
          </wp:inline>
        </w:drawing>
      </w:r>
    </w:p>
    <w:p w14:paraId="4A94CE07" w14:textId="77777777" w:rsidR="009A078B" w:rsidRPr="0045333B" w:rsidRDefault="009A078B" w:rsidP="009C6A1D">
      <w:pPr>
        <w:pStyle w:val="Heading2"/>
        <w:rPr>
          <w:rFonts w:ascii="Times New Roman" w:hAnsi="Times New Roman" w:cs="Times New Roman"/>
        </w:rPr>
      </w:pPr>
      <w:r w:rsidRPr="0045333B">
        <w:rPr>
          <w:rFonts w:ascii="Times New Roman" w:hAnsi="Times New Roman" w:cs="Times New Roman"/>
        </w:rPr>
        <w:t>Screenshot 4: Cookies Save and Load Code</w:t>
      </w:r>
    </w:p>
    <w:p w14:paraId="435DCD75" w14:textId="77777777" w:rsidR="009A078B" w:rsidRPr="0045333B" w:rsidRDefault="009A078B" w:rsidP="009A078B">
      <w:pPr>
        <w:rPr>
          <w:rFonts w:ascii="Times New Roman" w:eastAsia="Calibri" w:hAnsi="Times New Roman"/>
          <w:color w:val="000000" w:themeColor="text1"/>
        </w:rPr>
      </w:pPr>
      <w:r w:rsidRPr="0045333B">
        <w:rPr>
          <w:rFonts w:ascii="Times New Roman" w:eastAsia="Calibri" w:hAnsi="Times New Roman"/>
          <w:color w:val="000000" w:themeColor="text1"/>
        </w:rPr>
        <w:t>Paste your screenshot below this line:</w:t>
      </w:r>
    </w:p>
    <w:p w14:paraId="1DEF997D" w14:textId="7C783F82" w:rsidR="009A078B" w:rsidRPr="0045333B" w:rsidRDefault="00D01E69" w:rsidP="009A078B">
      <w:pPr>
        <w:rPr>
          <w:rFonts w:ascii="Times New Roman" w:hAnsi="Times New Roman"/>
        </w:rPr>
      </w:pPr>
      <w:r w:rsidRPr="00D01E69">
        <w:rPr>
          <w:rFonts w:ascii="Times New Roman" w:hAnsi="Times New Roman"/>
        </w:rPr>
        <w:drawing>
          <wp:inline distT="0" distB="0" distL="0" distR="0" wp14:anchorId="2C294B8C" wp14:editId="7FBC23C8">
            <wp:extent cx="5852160" cy="3290570"/>
            <wp:effectExtent l="0" t="0" r="0" b="5080"/>
            <wp:docPr id="182499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98510" name=""/>
                    <pic:cNvPicPr/>
                  </pic:nvPicPr>
                  <pic:blipFill>
                    <a:blip r:embed="rId13"/>
                    <a:stretch>
                      <a:fillRect/>
                    </a:stretch>
                  </pic:blipFill>
                  <pic:spPr>
                    <a:xfrm>
                      <a:off x="0" y="0"/>
                      <a:ext cx="5852160" cy="3290570"/>
                    </a:xfrm>
                    <a:prstGeom prst="rect">
                      <a:avLst/>
                    </a:prstGeom>
                  </pic:spPr>
                </pic:pic>
              </a:graphicData>
            </a:graphic>
          </wp:inline>
        </w:drawing>
      </w:r>
    </w:p>
    <w:p w14:paraId="40DE5E31" w14:textId="77777777" w:rsidR="009A078B" w:rsidRPr="0045333B" w:rsidRDefault="009A078B" w:rsidP="009C6A1D">
      <w:pPr>
        <w:pStyle w:val="Heading2"/>
        <w:rPr>
          <w:rFonts w:ascii="Times New Roman" w:hAnsi="Times New Roman" w:cs="Times New Roman"/>
        </w:rPr>
      </w:pPr>
      <w:r w:rsidRPr="0045333B">
        <w:rPr>
          <w:rFonts w:ascii="Times New Roman" w:hAnsi="Times New Roman" w:cs="Times New Roman"/>
        </w:rPr>
        <w:lastRenderedPageBreak/>
        <w:t>Screenshot 5: Browser Console Cookie Data</w:t>
      </w:r>
    </w:p>
    <w:p w14:paraId="6D6E16EC" w14:textId="77777777" w:rsidR="009A078B" w:rsidRPr="0045333B" w:rsidRDefault="009A078B" w:rsidP="009A078B">
      <w:pPr>
        <w:rPr>
          <w:rFonts w:ascii="Times New Roman" w:eastAsia="Calibri" w:hAnsi="Times New Roman"/>
          <w:color w:val="000000" w:themeColor="text1"/>
        </w:rPr>
      </w:pPr>
      <w:r w:rsidRPr="0045333B">
        <w:rPr>
          <w:rFonts w:ascii="Times New Roman" w:eastAsia="Calibri" w:hAnsi="Times New Roman"/>
          <w:color w:val="000000" w:themeColor="text1"/>
        </w:rPr>
        <w:t>Paste your screenshot below this line:</w:t>
      </w:r>
    </w:p>
    <w:p w14:paraId="2E2EEFB3" w14:textId="46045E2A" w:rsidR="009A078B" w:rsidRPr="0045333B" w:rsidRDefault="00716FE4" w:rsidP="009A078B">
      <w:pPr>
        <w:rPr>
          <w:rFonts w:ascii="Times New Roman" w:hAnsi="Times New Roman"/>
        </w:rPr>
      </w:pPr>
      <w:r w:rsidRPr="00716FE4">
        <w:rPr>
          <w:rFonts w:ascii="Times New Roman" w:hAnsi="Times New Roman"/>
        </w:rPr>
        <w:drawing>
          <wp:inline distT="0" distB="0" distL="0" distR="0" wp14:anchorId="309D3A50" wp14:editId="6CA44C1B">
            <wp:extent cx="5852160" cy="3290570"/>
            <wp:effectExtent l="0" t="0" r="0" b="5080"/>
            <wp:docPr id="126271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16197" name=""/>
                    <pic:cNvPicPr/>
                  </pic:nvPicPr>
                  <pic:blipFill>
                    <a:blip r:embed="rId14"/>
                    <a:stretch>
                      <a:fillRect/>
                    </a:stretch>
                  </pic:blipFill>
                  <pic:spPr>
                    <a:xfrm>
                      <a:off x="0" y="0"/>
                      <a:ext cx="5852160" cy="3290570"/>
                    </a:xfrm>
                    <a:prstGeom prst="rect">
                      <a:avLst/>
                    </a:prstGeom>
                  </pic:spPr>
                </pic:pic>
              </a:graphicData>
            </a:graphic>
          </wp:inline>
        </w:drawing>
      </w:r>
    </w:p>
    <w:p w14:paraId="64217582" w14:textId="2E7D9A9A" w:rsidR="009C6A1D" w:rsidRPr="0045333B" w:rsidRDefault="009A078B" w:rsidP="009C6A1D">
      <w:pPr>
        <w:pStyle w:val="Heading2"/>
        <w:rPr>
          <w:rFonts w:ascii="Times New Roman" w:hAnsi="Times New Roman" w:cs="Times New Roman"/>
        </w:rPr>
      </w:pPr>
      <w:r w:rsidRPr="0045333B">
        <w:rPr>
          <w:rFonts w:ascii="Times New Roman" w:hAnsi="Times New Roman" w:cs="Times New Roman"/>
        </w:rPr>
        <w:t>Screenshot 6: Rendered Web Page in Browser</w:t>
      </w:r>
    </w:p>
    <w:p w14:paraId="2EFABB66" w14:textId="1722ECEB" w:rsidR="28A600B3" w:rsidRPr="0045333B" w:rsidRDefault="7CC2B798">
      <w:pPr>
        <w:rPr>
          <w:rFonts w:ascii="Times New Roman" w:eastAsia="Calibri" w:hAnsi="Times New Roman"/>
          <w:color w:val="000000" w:themeColor="text1"/>
        </w:rPr>
      </w:pPr>
      <w:r w:rsidRPr="0045333B">
        <w:rPr>
          <w:rFonts w:ascii="Times New Roman" w:eastAsia="Calibri" w:hAnsi="Times New Roman"/>
          <w:color w:val="000000" w:themeColor="text1"/>
        </w:rPr>
        <w:t>Paste your screenshot below this line:</w:t>
      </w:r>
    </w:p>
    <w:p w14:paraId="24E846CA" w14:textId="4AA835A1" w:rsidR="0087687E" w:rsidRPr="0045333B" w:rsidRDefault="00716FE4" w:rsidP="0087687E">
      <w:pPr>
        <w:rPr>
          <w:rFonts w:ascii="Times New Roman" w:hAnsi="Times New Roman"/>
        </w:rPr>
      </w:pPr>
      <w:r w:rsidRPr="00716FE4">
        <w:rPr>
          <w:rFonts w:ascii="Times New Roman" w:hAnsi="Times New Roman"/>
        </w:rPr>
        <w:drawing>
          <wp:inline distT="0" distB="0" distL="0" distR="0" wp14:anchorId="321E40B9" wp14:editId="7AC56308">
            <wp:extent cx="5852160" cy="3290570"/>
            <wp:effectExtent l="0" t="0" r="0" b="5080"/>
            <wp:docPr id="100286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7517" name=""/>
                    <pic:cNvPicPr/>
                  </pic:nvPicPr>
                  <pic:blipFill>
                    <a:blip r:embed="rId15"/>
                    <a:stretch>
                      <a:fillRect/>
                    </a:stretch>
                  </pic:blipFill>
                  <pic:spPr>
                    <a:xfrm>
                      <a:off x="0" y="0"/>
                      <a:ext cx="5852160" cy="3290570"/>
                    </a:xfrm>
                    <a:prstGeom prst="rect">
                      <a:avLst/>
                    </a:prstGeom>
                  </pic:spPr>
                </pic:pic>
              </a:graphicData>
            </a:graphic>
          </wp:inline>
        </w:drawing>
      </w:r>
    </w:p>
    <w:p w14:paraId="5D6936B9" w14:textId="77777777" w:rsidR="00CB29D9" w:rsidRPr="0045333B" w:rsidRDefault="00CB29D9" w:rsidP="00CB29D9">
      <w:pPr>
        <w:pStyle w:val="Heading1"/>
        <w:rPr>
          <w:rFonts w:ascii="Times New Roman" w:hAnsi="Times New Roman" w:cs="Times New Roman"/>
        </w:rPr>
      </w:pPr>
      <w:r w:rsidRPr="0045333B">
        <w:rPr>
          <w:rFonts w:ascii="Times New Roman" w:hAnsi="Times New Roman" w:cs="Times New Roman"/>
        </w:rPr>
        <w:lastRenderedPageBreak/>
        <w:t>Reflection</w:t>
      </w:r>
    </w:p>
    <w:p w14:paraId="69F777D9" w14:textId="5A6E189B" w:rsidR="00E30822" w:rsidRPr="0045333B" w:rsidRDefault="0017473C" w:rsidP="00E30822">
      <w:pPr>
        <w:rPr>
          <w:rFonts w:ascii="Times New Roman" w:hAnsi="Times New Roman"/>
          <w:bCs/>
        </w:rPr>
      </w:pPr>
      <w:r w:rsidRPr="0045333B">
        <w:rPr>
          <w:rFonts w:ascii="Times New Roman" w:hAnsi="Times New Roman"/>
          <w:bCs/>
        </w:rPr>
        <w:t xml:space="preserve">In a few sentences, describe what part of persistent cart storage was easiest to understand, what was most challenging, and how checking the Console helped you confirm that the cookie was working. </w:t>
      </w:r>
    </w:p>
    <w:p w14:paraId="72DE838A" w14:textId="076AAC7A" w:rsidR="00CB29D9" w:rsidRPr="0045333B" w:rsidRDefault="00716FE4" w:rsidP="00426F09">
      <w:pPr>
        <w:rPr>
          <w:rFonts w:ascii="Times New Roman" w:hAnsi="Times New Roman"/>
          <w:iCs/>
        </w:rPr>
      </w:pPr>
      <w:r w:rsidRPr="00716FE4">
        <w:rPr>
          <w:rFonts w:ascii="Times New Roman" w:hAnsi="Times New Roman"/>
        </w:rPr>
        <w:t xml:space="preserve">The easiest part was saving the cart because it only took a few lines using </w:t>
      </w:r>
      <w:proofErr w:type="spellStart"/>
      <w:r w:rsidRPr="00716FE4">
        <w:rPr>
          <w:rFonts w:ascii="Times New Roman" w:hAnsi="Times New Roman"/>
        </w:rPr>
        <w:t>JSON.stringify</w:t>
      </w:r>
      <w:proofErr w:type="spellEnd"/>
      <w:r w:rsidRPr="00716FE4">
        <w:rPr>
          <w:rFonts w:ascii="Times New Roman" w:hAnsi="Times New Roman"/>
        </w:rPr>
        <w:t xml:space="preserve"> and </w:t>
      </w:r>
      <w:proofErr w:type="spellStart"/>
      <w:proofErr w:type="gramStart"/>
      <w:r w:rsidRPr="00716FE4">
        <w:rPr>
          <w:rFonts w:ascii="Times New Roman" w:hAnsi="Times New Roman"/>
        </w:rPr>
        <w:t>document.cookie</w:t>
      </w:r>
      <w:proofErr w:type="spellEnd"/>
      <w:proofErr w:type="gramEnd"/>
      <w:r w:rsidRPr="00716FE4">
        <w:rPr>
          <w:rFonts w:ascii="Times New Roman" w:hAnsi="Times New Roman"/>
        </w:rPr>
        <w:t xml:space="preserve">. Loading the cart was harder because I had to find the correct cookie before using </w:t>
      </w:r>
      <w:proofErr w:type="spellStart"/>
      <w:r w:rsidRPr="00716FE4">
        <w:rPr>
          <w:rFonts w:ascii="Times New Roman" w:hAnsi="Times New Roman"/>
        </w:rPr>
        <w:t>JSON.parse</w:t>
      </w:r>
      <w:proofErr w:type="spellEnd"/>
      <w:r w:rsidRPr="00716FE4">
        <w:rPr>
          <w:rFonts w:ascii="Times New Roman" w:hAnsi="Times New Roman"/>
        </w:rPr>
        <w:t xml:space="preserve">. Checking </w:t>
      </w:r>
      <w:proofErr w:type="spellStart"/>
      <w:r w:rsidRPr="00716FE4">
        <w:rPr>
          <w:rFonts w:ascii="Times New Roman" w:hAnsi="Times New Roman"/>
        </w:rPr>
        <w:t>document.cookie</w:t>
      </w:r>
      <w:proofErr w:type="spellEnd"/>
      <w:r w:rsidRPr="00716FE4">
        <w:rPr>
          <w:rFonts w:ascii="Times New Roman" w:hAnsi="Times New Roman"/>
        </w:rPr>
        <w:t xml:space="preserve"> in the Console helped me confirm that the cart updated whenever I added or removed an item.</w:t>
      </w:r>
    </w:p>
    <w:p w14:paraId="2597BFE2" w14:textId="77777777" w:rsidR="00C07926" w:rsidRPr="0045333B" w:rsidRDefault="00C07926" w:rsidP="0087687E">
      <w:pPr>
        <w:rPr>
          <w:rFonts w:ascii="Times New Roman" w:hAnsi="Times New Roman"/>
        </w:rPr>
      </w:pPr>
    </w:p>
    <w:sectPr w:rsidR="00C07926" w:rsidRPr="0045333B" w:rsidSect="00651FB3">
      <w:headerReference w:type="default" r:id="rId16"/>
      <w:footerReference w:type="default" r:id="rId17"/>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46D18" w14:textId="77777777" w:rsidR="00116790" w:rsidRDefault="00116790" w:rsidP="00560AD0">
      <w:pPr>
        <w:spacing w:before="0" w:after="0"/>
      </w:pPr>
      <w:r>
        <w:separator/>
      </w:r>
    </w:p>
  </w:endnote>
  <w:endnote w:type="continuationSeparator" w:id="0">
    <w:p w14:paraId="08C3AB7C" w14:textId="77777777" w:rsidR="00116790" w:rsidRDefault="00116790"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14:paraId="1D520D55"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AECFB" w14:textId="77777777" w:rsidR="00116790" w:rsidRDefault="00116790" w:rsidP="00560AD0">
      <w:pPr>
        <w:spacing w:before="0" w:after="0"/>
      </w:pPr>
      <w:r>
        <w:separator/>
      </w:r>
    </w:p>
  </w:footnote>
  <w:footnote w:type="continuationSeparator" w:id="0">
    <w:p w14:paraId="67957BF3" w14:textId="77777777" w:rsidR="00116790" w:rsidRDefault="00116790"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6FF9" w14:textId="77777777" w:rsidR="00560AD0" w:rsidRDefault="00560AD0">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1805"/>
    <w:multiLevelType w:val="hybridMultilevel"/>
    <w:tmpl w:val="745C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94165A"/>
    <w:multiLevelType w:val="hybridMultilevel"/>
    <w:tmpl w:val="59C07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9F135E"/>
    <w:multiLevelType w:val="hybridMultilevel"/>
    <w:tmpl w:val="4A249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212048"/>
    <w:multiLevelType w:val="hybridMultilevel"/>
    <w:tmpl w:val="5B066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5D5C70"/>
    <w:multiLevelType w:val="hybridMultilevel"/>
    <w:tmpl w:val="E5941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4"/>
  </w:num>
  <w:num w:numId="2" w16cid:durableId="1257177368">
    <w:abstractNumId w:val="16"/>
  </w:num>
  <w:num w:numId="3" w16cid:durableId="994574646">
    <w:abstractNumId w:val="7"/>
  </w:num>
  <w:num w:numId="4" w16cid:durableId="1986231101">
    <w:abstractNumId w:val="17"/>
  </w:num>
  <w:num w:numId="5" w16cid:durableId="682174521">
    <w:abstractNumId w:val="13"/>
  </w:num>
  <w:num w:numId="6" w16cid:durableId="320744112">
    <w:abstractNumId w:val="28"/>
  </w:num>
  <w:num w:numId="7" w16cid:durableId="996038126">
    <w:abstractNumId w:val="20"/>
  </w:num>
  <w:num w:numId="8" w16cid:durableId="74742967">
    <w:abstractNumId w:val="21"/>
  </w:num>
  <w:num w:numId="9" w16cid:durableId="62219970">
    <w:abstractNumId w:val="19"/>
  </w:num>
  <w:num w:numId="10" w16cid:durableId="1054281362">
    <w:abstractNumId w:val="14"/>
  </w:num>
  <w:num w:numId="11" w16cid:durableId="1917477807">
    <w:abstractNumId w:val="29"/>
  </w:num>
  <w:num w:numId="12" w16cid:durableId="966860696">
    <w:abstractNumId w:val="23"/>
  </w:num>
  <w:num w:numId="13" w16cid:durableId="2016878718">
    <w:abstractNumId w:val="12"/>
  </w:num>
  <w:num w:numId="14" w16cid:durableId="1157648801">
    <w:abstractNumId w:val="18"/>
  </w:num>
  <w:num w:numId="15" w16cid:durableId="28069069">
    <w:abstractNumId w:val="26"/>
  </w:num>
  <w:num w:numId="16" w16cid:durableId="102113482">
    <w:abstractNumId w:val="2"/>
  </w:num>
  <w:num w:numId="17" w16cid:durableId="1868058831">
    <w:abstractNumId w:val="24"/>
  </w:num>
  <w:num w:numId="18" w16cid:durableId="55517872">
    <w:abstractNumId w:val="5"/>
  </w:num>
  <w:num w:numId="19" w16cid:durableId="738746169">
    <w:abstractNumId w:val="6"/>
  </w:num>
  <w:num w:numId="20" w16cid:durableId="1539049765">
    <w:abstractNumId w:val="11"/>
  </w:num>
  <w:num w:numId="21" w16cid:durableId="1786267318">
    <w:abstractNumId w:val="25"/>
  </w:num>
  <w:num w:numId="22" w16cid:durableId="2128498606">
    <w:abstractNumId w:val="0"/>
  </w:num>
  <w:num w:numId="23" w16cid:durableId="507064661">
    <w:abstractNumId w:val="22"/>
  </w:num>
  <w:num w:numId="24" w16cid:durableId="723408353">
    <w:abstractNumId w:val="3"/>
  </w:num>
  <w:num w:numId="25" w16cid:durableId="1171918006">
    <w:abstractNumId w:val="14"/>
  </w:num>
  <w:num w:numId="26" w16cid:durableId="8231998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22"/>
    <w:lvlOverride w:ilvl="0">
      <w:startOverride w:val="1"/>
    </w:lvlOverride>
    <w:lvlOverride w:ilvl="1"/>
    <w:lvlOverride w:ilvl="2"/>
    <w:lvlOverride w:ilvl="3"/>
    <w:lvlOverride w:ilvl="4"/>
    <w:lvlOverride w:ilvl="5"/>
    <w:lvlOverride w:ilvl="6"/>
    <w:lvlOverride w:ilvl="7"/>
    <w:lvlOverride w:ilvl="8"/>
  </w:num>
  <w:num w:numId="28" w16cid:durableId="586771049">
    <w:abstractNumId w:val="9"/>
  </w:num>
  <w:num w:numId="29" w16cid:durableId="1363436941">
    <w:abstractNumId w:val="8"/>
  </w:num>
  <w:num w:numId="30" w16cid:durableId="227691314">
    <w:abstractNumId w:val="27"/>
  </w:num>
  <w:num w:numId="31" w16cid:durableId="1157921617">
    <w:abstractNumId w:val="10"/>
  </w:num>
  <w:num w:numId="32" w16cid:durableId="1282566264">
    <w:abstractNumId w:val="1"/>
  </w:num>
  <w:num w:numId="33" w16cid:durableId="4603453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15497"/>
    <w:rsid w:val="000304EA"/>
    <w:rsid w:val="00032674"/>
    <w:rsid w:val="00047377"/>
    <w:rsid w:val="000612CB"/>
    <w:rsid w:val="000A72B5"/>
    <w:rsid w:val="000B4C96"/>
    <w:rsid w:val="000D0215"/>
    <w:rsid w:val="000D1C21"/>
    <w:rsid w:val="000D75EC"/>
    <w:rsid w:val="000E11FE"/>
    <w:rsid w:val="000F572F"/>
    <w:rsid w:val="001137D9"/>
    <w:rsid w:val="001149C8"/>
    <w:rsid w:val="00116790"/>
    <w:rsid w:val="00117074"/>
    <w:rsid w:val="0012287D"/>
    <w:rsid w:val="00123200"/>
    <w:rsid w:val="00130BE9"/>
    <w:rsid w:val="00134B18"/>
    <w:rsid w:val="00134E60"/>
    <w:rsid w:val="0014276C"/>
    <w:rsid w:val="00146063"/>
    <w:rsid w:val="00147779"/>
    <w:rsid w:val="00163908"/>
    <w:rsid w:val="0017473C"/>
    <w:rsid w:val="001760DE"/>
    <w:rsid w:val="0017763A"/>
    <w:rsid w:val="001825BA"/>
    <w:rsid w:val="001C292D"/>
    <w:rsid w:val="001C2AD0"/>
    <w:rsid w:val="001D5D9E"/>
    <w:rsid w:val="001E118C"/>
    <w:rsid w:val="001F387C"/>
    <w:rsid w:val="001F425B"/>
    <w:rsid w:val="001F52A9"/>
    <w:rsid w:val="00221EB3"/>
    <w:rsid w:val="00223620"/>
    <w:rsid w:val="00226EB4"/>
    <w:rsid w:val="0025002F"/>
    <w:rsid w:val="002566A2"/>
    <w:rsid w:val="00266C74"/>
    <w:rsid w:val="00276A31"/>
    <w:rsid w:val="00280DB9"/>
    <w:rsid w:val="00285C62"/>
    <w:rsid w:val="0029580B"/>
    <w:rsid w:val="002A0451"/>
    <w:rsid w:val="002A2363"/>
    <w:rsid w:val="002A45CA"/>
    <w:rsid w:val="002D695E"/>
    <w:rsid w:val="002E2A2F"/>
    <w:rsid w:val="002E3113"/>
    <w:rsid w:val="00304517"/>
    <w:rsid w:val="00315639"/>
    <w:rsid w:val="00323B39"/>
    <w:rsid w:val="00336AB8"/>
    <w:rsid w:val="00340BAB"/>
    <w:rsid w:val="00342A95"/>
    <w:rsid w:val="003452DE"/>
    <w:rsid w:val="003460A2"/>
    <w:rsid w:val="00356F22"/>
    <w:rsid w:val="0037767F"/>
    <w:rsid w:val="00390DB9"/>
    <w:rsid w:val="003B0310"/>
    <w:rsid w:val="003B3C7D"/>
    <w:rsid w:val="003D5D46"/>
    <w:rsid w:val="003F4C11"/>
    <w:rsid w:val="003F50FF"/>
    <w:rsid w:val="004075B3"/>
    <w:rsid w:val="004147D3"/>
    <w:rsid w:val="00414D51"/>
    <w:rsid w:val="00424BD6"/>
    <w:rsid w:val="00425C5B"/>
    <w:rsid w:val="00426F09"/>
    <w:rsid w:val="00433F65"/>
    <w:rsid w:val="00437C47"/>
    <w:rsid w:val="0045333B"/>
    <w:rsid w:val="0046191F"/>
    <w:rsid w:val="00462CDF"/>
    <w:rsid w:val="00463F69"/>
    <w:rsid w:val="00487120"/>
    <w:rsid w:val="00487E33"/>
    <w:rsid w:val="004A753C"/>
    <w:rsid w:val="004E7A88"/>
    <w:rsid w:val="004F36C5"/>
    <w:rsid w:val="004F4380"/>
    <w:rsid w:val="00534FF2"/>
    <w:rsid w:val="00544549"/>
    <w:rsid w:val="00547F2A"/>
    <w:rsid w:val="00560771"/>
    <w:rsid w:val="00560AD0"/>
    <w:rsid w:val="005765E6"/>
    <w:rsid w:val="00576F16"/>
    <w:rsid w:val="005A1825"/>
    <w:rsid w:val="005A3504"/>
    <w:rsid w:val="005C16BD"/>
    <w:rsid w:val="00610214"/>
    <w:rsid w:val="006132F2"/>
    <w:rsid w:val="00626D71"/>
    <w:rsid w:val="006623C9"/>
    <w:rsid w:val="00663D73"/>
    <w:rsid w:val="0066568D"/>
    <w:rsid w:val="00665E22"/>
    <w:rsid w:val="00680A2C"/>
    <w:rsid w:val="00682ABC"/>
    <w:rsid w:val="006A5F76"/>
    <w:rsid w:val="006B21D6"/>
    <w:rsid w:val="006B377F"/>
    <w:rsid w:val="006C355D"/>
    <w:rsid w:val="006D7262"/>
    <w:rsid w:val="006E3D6D"/>
    <w:rsid w:val="006F28EA"/>
    <w:rsid w:val="006F6991"/>
    <w:rsid w:val="007021FE"/>
    <w:rsid w:val="00715A46"/>
    <w:rsid w:val="00716FE4"/>
    <w:rsid w:val="00726750"/>
    <w:rsid w:val="007321E1"/>
    <w:rsid w:val="00732D7B"/>
    <w:rsid w:val="0074517B"/>
    <w:rsid w:val="00750417"/>
    <w:rsid w:val="00793580"/>
    <w:rsid w:val="007A420C"/>
    <w:rsid w:val="007A4911"/>
    <w:rsid w:val="007B28AD"/>
    <w:rsid w:val="007C16D6"/>
    <w:rsid w:val="007E7F2D"/>
    <w:rsid w:val="007F1D71"/>
    <w:rsid w:val="008216B7"/>
    <w:rsid w:val="00824E0B"/>
    <w:rsid w:val="00825AD2"/>
    <w:rsid w:val="00866D5F"/>
    <w:rsid w:val="0087687E"/>
    <w:rsid w:val="008A6425"/>
    <w:rsid w:val="008A7CC9"/>
    <w:rsid w:val="008B22A3"/>
    <w:rsid w:val="008B75E2"/>
    <w:rsid w:val="008C63F3"/>
    <w:rsid w:val="008F4A7C"/>
    <w:rsid w:val="008F57BF"/>
    <w:rsid w:val="0090743B"/>
    <w:rsid w:val="00923C71"/>
    <w:rsid w:val="0094690A"/>
    <w:rsid w:val="00956866"/>
    <w:rsid w:val="00956CCD"/>
    <w:rsid w:val="00957AFD"/>
    <w:rsid w:val="009778FA"/>
    <w:rsid w:val="00980943"/>
    <w:rsid w:val="00995A7F"/>
    <w:rsid w:val="009A078B"/>
    <w:rsid w:val="009C075C"/>
    <w:rsid w:val="009C6A1D"/>
    <w:rsid w:val="009D32A6"/>
    <w:rsid w:val="00A516F5"/>
    <w:rsid w:val="00A54DE6"/>
    <w:rsid w:val="00A77269"/>
    <w:rsid w:val="00A84C7C"/>
    <w:rsid w:val="00A857F8"/>
    <w:rsid w:val="00A8748F"/>
    <w:rsid w:val="00AA1954"/>
    <w:rsid w:val="00AB0FF0"/>
    <w:rsid w:val="00AB1C0D"/>
    <w:rsid w:val="00AF09F7"/>
    <w:rsid w:val="00AF2CD3"/>
    <w:rsid w:val="00AF5075"/>
    <w:rsid w:val="00AF673A"/>
    <w:rsid w:val="00B0034C"/>
    <w:rsid w:val="00B06B52"/>
    <w:rsid w:val="00B16378"/>
    <w:rsid w:val="00B16437"/>
    <w:rsid w:val="00B176DA"/>
    <w:rsid w:val="00B23428"/>
    <w:rsid w:val="00B36D75"/>
    <w:rsid w:val="00B41E30"/>
    <w:rsid w:val="00B545F7"/>
    <w:rsid w:val="00B7388F"/>
    <w:rsid w:val="00B76DD6"/>
    <w:rsid w:val="00B8173A"/>
    <w:rsid w:val="00B821CF"/>
    <w:rsid w:val="00BA7274"/>
    <w:rsid w:val="00BB38AE"/>
    <w:rsid w:val="00BC5A81"/>
    <w:rsid w:val="00BD740C"/>
    <w:rsid w:val="00C07926"/>
    <w:rsid w:val="00C15981"/>
    <w:rsid w:val="00C339B8"/>
    <w:rsid w:val="00C34179"/>
    <w:rsid w:val="00C3463C"/>
    <w:rsid w:val="00C52781"/>
    <w:rsid w:val="00C7272D"/>
    <w:rsid w:val="00CA47B8"/>
    <w:rsid w:val="00CB29D9"/>
    <w:rsid w:val="00CB59E3"/>
    <w:rsid w:val="00CD106D"/>
    <w:rsid w:val="00CD5704"/>
    <w:rsid w:val="00CE1253"/>
    <w:rsid w:val="00CF60A3"/>
    <w:rsid w:val="00D01E69"/>
    <w:rsid w:val="00D0604B"/>
    <w:rsid w:val="00D1631B"/>
    <w:rsid w:val="00D17EAB"/>
    <w:rsid w:val="00D17F58"/>
    <w:rsid w:val="00D303CE"/>
    <w:rsid w:val="00D4266E"/>
    <w:rsid w:val="00D54F05"/>
    <w:rsid w:val="00D560D9"/>
    <w:rsid w:val="00D77227"/>
    <w:rsid w:val="00D86869"/>
    <w:rsid w:val="00D90D3B"/>
    <w:rsid w:val="00DA5EEE"/>
    <w:rsid w:val="00DE1B89"/>
    <w:rsid w:val="00DF5D26"/>
    <w:rsid w:val="00DF68FD"/>
    <w:rsid w:val="00E003BB"/>
    <w:rsid w:val="00E052F6"/>
    <w:rsid w:val="00E11115"/>
    <w:rsid w:val="00E30822"/>
    <w:rsid w:val="00E35FC1"/>
    <w:rsid w:val="00E573F3"/>
    <w:rsid w:val="00E6725F"/>
    <w:rsid w:val="00E67266"/>
    <w:rsid w:val="00E6783E"/>
    <w:rsid w:val="00E726E8"/>
    <w:rsid w:val="00EA2254"/>
    <w:rsid w:val="00EB4128"/>
    <w:rsid w:val="00F20D2B"/>
    <w:rsid w:val="00F7174C"/>
    <w:rsid w:val="00F86918"/>
    <w:rsid w:val="00F87202"/>
    <w:rsid w:val="00FA081D"/>
    <w:rsid w:val="00FA5ADB"/>
    <w:rsid w:val="00FB2275"/>
    <w:rsid w:val="00FB7044"/>
    <w:rsid w:val="00FD2E56"/>
    <w:rsid w:val="00FD35A7"/>
    <w:rsid w:val="00FD750F"/>
    <w:rsid w:val="00FE07CD"/>
    <w:rsid w:val="00FE3B11"/>
    <w:rsid w:val="0BF24CB7"/>
    <w:rsid w:val="12805BDF"/>
    <w:rsid w:val="132E406F"/>
    <w:rsid w:val="15B592D0"/>
    <w:rsid w:val="1AB32268"/>
    <w:rsid w:val="1BD631F2"/>
    <w:rsid w:val="23BB4DF8"/>
    <w:rsid w:val="28A600B3"/>
    <w:rsid w:val="2B9F1BED"/>
    <w:rsid w:val="2CA6D5C8"/>
    <w:rsid w:val="2DE1BAA6"/>
    <w:rsid w:val="30F6AE23"/>
    <w:rsid w:val="36E0E3FC"/>
    <w:rsid w:val="4067A3F9"/>
    <w:rsid w:val="43D155AC"/>
    <w:rsid w:val="4F548AE4"/>
    <w:rsid w:val="64202A1C"/>
    <w:rsid w:val="648449FE"/>
    <w:rsid w:val="64E828B3"/>
    <w:rsid w:val="6E59DEAC"/>
    <w:rsid w:val="72DCE910"/>
    <w:rsid w:val="7727E4B9"/>
    <w:rsid w:val="7CC2B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991735-DCD3-45B1-A011-77EB6015DA17}">
  <ds:schemaRefs>
    <ds:schemaRef ds:uri="http://schemas.microsoft.com/sharepoint/v3/contenttype/forms"/>
  </ds:schemaRefs>
</ds:datastoreItem>
</file>

<file path=customXml/itemProps2.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3.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Template>
  <TotalTime>3</TotalTime>
  <Pages>6</Pages>
  <Words>597</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Price</dc:creator>
  <cp:keywords/>
  <dc:description/>
  <cp:lastModifiedBy>Daryl Hymel</cp:lastModifiedBy>
  <cp:revision>2</cp:revision>
  <cp:lastPrinted>2021-03-11T13:09:00Z</cp:lastPrinted>
  <dcterms:created xsi:type="dcterms:W3CDTF">2026-08-19T00:08:00Z</dcterms:created>
  <dcterms:modified xsi:type="dcterms:W3CDTF">2026-08-19T00:08:00Z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