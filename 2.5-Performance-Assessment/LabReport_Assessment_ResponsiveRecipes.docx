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3B559EB6" w:rsidR="0087687E" w:rsidRDefault="005343DC" w:rsidP="0087687E">
      <w:pPr>
        <w:pStyle w:val="Title"/>
      </w:pPr>
      <w:r>
        <w:t>Assessment – Responsive Recipes 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77777777" w:rsidR="0087687E" w:rsidRDefault="0087687E" w:rsidP="0087687E">
      <w:r>
        <w:t>Your Name: Daryl Hymel</w:t>
      </w:r>
    </w:p>
    <w:p w14:paraId="14370E21" w14:textId="77777777" w:rsidR="0087687E" w:rsidRDefault="0087687E" w:rsidP="0087687E">
      <w:r>
        <w:t>Assignment Title: Responsive Recipes</w:t>
      </w:r>
    </w:p>
    <w:p w14:paraId="408A9F0E" w14:textId="2F02CEE9" w:rsidR="6E79DC38" w:rsidRDefault="6E79DC38">
      <w:r>
        <w:t>GitHub Repository: https://github.com/darhym6254/SDC260-Web-Dev-Class</w:t>
      </w:r>
    </w:p>
    <w:p w14:paraId="784DAC07" w14:textId="3E467414" w:rsidR="005C16BD" w:rsidRDefault="005C16BD" w:rsidP="005C16BD">
      <w:pPr>
        <w:pStyle w:val="Heading1"/>
      </w:pPr>
      <w:r>
        <w:t>Development Summary</w:t>
      </w:r>
    </w:p>
    <w:p w14:paraId="7DA9F940" w14:textId="3DF5AF19" w:rsidR="00755277" w:rsidRPr="00755277" w:rsidRDefault="00755277" w:rsidP="00755277">
      <w:r>
        <w:t>Briefly describe the work you completed. In your response, mention the potion recipes you added and whether you used Flexbox or CSS Grid.</w:t>
      </w:r>
    </w:p>
    <w:p w14:paraId="3D1971BB" w14:textId="00CEDA67" w:rsidR="002A77BD" w:rsidRDefault="00655159" w:rsidP="49FCD4A3">
      <w:r w:rsidRPr="00655159">
        <w:t xml:space="preserve">I connected the HTML file to an external </w:t>
      </w:r>
      <w:proofErr w:type="gramStart"/>
      <w:r w:rsidRPr="00655159">
        <w:t>stylesheet</w:t>
      </w:r>
      <w:proofErr w:type="gramEnd"/>
      <w:r w:rsidRPr="00655159">
        <w:t>, added three new potion recipes, and used CSS Grid to organize the page. The new recipes bring the total to five potions, with each one including a name, effect, and ingredient table. The layout uses a mobile-first design with one column by default, two columns at 768 pixels, and three columns at 1024 pixels. I also kept the protected CSS rules unchanged and used the existing color variables.</w:t>
      </w:r>
    </w:p>
    <w:p w14:paraId="64C7EB33" w14:textId="3425EC57" w:rsidR="49FCD4A3" w:rsidRDefault="49FCD4A3" w:rsidP="49FCD4A3"/>
    <w:p w14:paraId="1F25CFB2" w14:textId="6C74D783" w:rsidR="0087687E" w:rsidRDefault="00755277" w:rsidP="0087687E">
      <w:pPr>
        <w:pStyle w:val="Heading1"/>
      </w:pPr>
      <w:r>
        <w:t>Potion Recipe Evidence</w:t>
      </w:r>
    </w:p>
    <w:p w14:paraId="33CF4B69" w14:textId="77777777" w:rsidR="000B5EB8" w:rsidRPr="000B5EB8" w:rsidRDefault="000B5EB8" w:rsidP="000B5EB8">
      <w:pPr>
        <w:rPr>
          <w:i/>
        </w:rPr>
      </w:pPr>
      <w:r>
        <w:rPr>
          <w:i/>
        </w:rPr>
        <w:t>List the three additional potion recipes you added to the webpage. Each recipe should include a unique name, a brief effect description, and an ingredient table with quantities.</w:t>
      </w:r>
    </w:p>
    <w:tbl>
      <w:tblPr>
        <w:tblStyle w:val="TableGrid"/>
        <w:tblW w:w="0" w:type="auto"/>
        <w:tblLook w:val="04A0" w:firstRow="1" w:lastRow="0" w:firstColumn="1" w:lastColumn="0" w:noHBand="0" w:noVBand="1"/>
      </w:tblPr>
      <w:tblGrid>
        <w:gridCol w:w="2350"/>
        <w:gridCol w:w="2416"/>
        <w:gridCol w:w="2347"/>
        <w:gridCol w:w="2093"/>
      </w:tblGrid>
      <w:tr w:rsidR="00DE6213" w14:paraId="2321E0EE" w14:textId="7E951728" w:rsidTr="000B5EB8">
        <w:tc>
          <w:tcPr>
            <w:tcW w:w="2350" w:type="dxa"/>
          </w:tcPr>
          <w:p w14:paraId="232A0FD8" w14:textId="1959EA0F" w:rsidR="00DE6213" w:rsidRDefault="00DE6213" w:rsidP="00DE6213">
            <w:pPr>
              <w:rPr>
                <w:i/>
              </w:rPr>
            </w:pPr>
            <w:r>
              <w:rPr>
                <w:b/>
              </w:rPr>
              <w:t>Potion Name</w:t>
            </w:r>
          </w:p>
        </w:tc>
        <w:tc>
          <w:tcPr>
            <w:tcW w:w="2416" w:type="dxa"/>
          </w:tcPr>
          <w:p w14:paraId="1FAEA311" w14:textId="0721570F" w:rsidR="00DE6213" w:rsidRDefault="00DE6213" w:rsidP="00DE6213">
            <w:pPr>
              <w:rPr>
                <w:i/>
              </w:rPr>
            </w:pPr>
            <w:r>
              <w:rPr>
                <w:b/>
              </w:rPr>
              <w:t>Effect Description Summary</w:t>
            </w:r>
          </w:p>
        </w:tc>
        <w:tc>
          <w:tcPr>
            <w:tcW w:w="2347" w:type="dxa"/>
          </w:tcPr>
          <w:p w14:paraId="09B2959A" w14:textId="4568C07D" w:rsidR="00DE6213" w:rsidRDefault="00DE6213" w:rsidP="00DE6213">
            <w:pPr>
              <w:rPr>
                <w:i/>
              </w:rPr>
            </w:pPr>
            <w:r>
              <w:rPr>
                <w:b/>
              </w:rPr>
              <w:t>Ingredients Included</w:t>
            </w:r>
          </w:p>
        </w:tc>
        <w:tc>
          <w:tcPr>
            <w:tcW w:w="2093" w:type="dxa"/>
          </w:tcPr>
          <w:p w14:paraId="38A65803" w14:textId="5EAD49EF" w:rsidR="00DE6213" w:rsidRDefault="00DE6213" w:rsidP="00DE6213">
            <w:pPr>
              <w:rPr>
                <w:b/>
              </w:rPr>
            </w:pPr>
            <w:r>
              <w:rPr>
                <w:b/>
              </w:rPr>
              <w:t>Quantity Details Included?</w:t>
            </w:r>
          </w:p>
        </w:tc>
      </w:tr>
      <w:tr w:rsidR="000B5EB8" w14:paraId="403261F8" w14:textId="61A0A79B" w:rsidTr="000B5EB8">
        <w:tc>
          <w:tcPr>
            <w:tcW w:w="2350" w:type="dxa"/>
          </w:tcPr>
          <w:p w14:paraId="5AAA558D" w14:textId="77777777" w:rsidR="00BC40B8" w:rsidRDefault="003E50C6">
            <w:r>
              <w:t>Elixir of Ironhide</w:t>
            </w:r>
          </w:p>
        </w:tc>
        <w:tc>
          <w:tcPr>
            <w:tcW w:w="2416" w:type="dxa"/>
          </w:tcPr>
          <w:p w14:paraId="53A0E26E" w14:textId="77777777" w:rsidR="00BC40B8" w:rsidRDefault="003E50C6">
            <w:r>
              <w:t>Hardens the skin against blades and blunt force for one hour</w:t>
            </w:r>
          </w:p>
        </w:tc>
        <w:tc>
          <w:tcPr>
            <w:tcW w:w="2347" w:type="dxa"/>
          </w:tcPr>
          <w:p w14:paraId="5E1B787D" w14:textId="77777777" w:rsidR="00BC40B8" w:rsidRDefault="003E50C6">
            <w:r>
              <w:t>Basilisk Scale, Iron Root, Ogre Fat</w:t>
            </w:r>
          </w:p>
        </w:tc>
        <w:tc>
          <w:tcPr>
            <w:tcW w:w="2093" w:type="dxa"/>
          </w:tcPr>
          <w:p w14:paraId="5EEA4E24" w14:textId="77777777" w:rsidR="00BC40B8" w:rsidRDefault="003E50C6">
            <w:r>
              <w:t>Yes, 2 fragments / 1 handful ground / 3 spoonfuls</w:t>
            </w:r>
          </w:p>
        </w:tc>
      </w:tr>
      <w:tr w:rsidR="000B5EB8" w14:paraId="7FBB4C8F" w14:textId="10E0E478" w:rsidTr="000B5EB8">
        <w:tc>
          <w:tcPr>
            <w:tcW w:w="2350" w:type="dxa"/>
          </w:tcPr>
          <w:p w14:paraId="5DC4A925" w14:textId="77777777" w:rsidR="00BC40B8" w:rsidRDefault="003E50C6">
            <w:r>
              <w:t>Draught of Swift Winds</w:t>
            </w:r>
          </w:p>
        </w:tc>
        <w:tc>
          <w:tcPr>
            <w:tcW w:w="2416" w:type="dxa"/>
          </w:tcPr>
          <w:p w14:paraId="5C99EA20" w14:textId="77777777" w:rsidR="00BC40B8" w:rsidRDefault="003E50C6">
            <w:r>
              <w:t>Doubles running speed until the drinker next stops to rest</w:t>
            </w:r>
          </w:p>
        </w:tc>
        <w:tc>
          <w:tcPr>
            <w:tcW w:w="2347" w:type="dxa"/>
          </w:tcPr>
          <w:p w14:paraId="17B7A6DE" w14:textId="77777777" w:rsidR="00BC40B8" w:rsidRDefault="003E50C6">
            <w:r>
              <w:t>Falcon Feather, Storm Salt, Mint Sprig</w:t>
            </w:r>
          </w:p>
        </w:tc>
        <w:tc>
          <w:tcPr>
            <w:tcW w:w="2093" w:type="dxa"/>
          </w:tcPr>
          <w:p w14:paraId="7B8952EF" w14:textId="77777777" w:rsidR="00BC40B8" w:rsidRDefault="003E50C6">
            <w:r>
              <w:t>Yes, 5 primary feathers / 1 pinch / 2 sprigs bruised</w:t>
            </w:r>
          </w:p>
        </w:tc>
      </w:tr>
      <w:tr w:rsidR="000B5EB8" w14:paraId="5F8E8334" w14:textId="5FC93435" w:rsidTr="000B5EB8">
        <w:trPr>
          <w:trHeight w:val="300"/>
        </w:trPr>
        <w:tc>
          <w:tcPr>
            <w:tcW w:w="2350" w:type="dxa"/>
          </w:tcPr>
          <w:p w14:paraId="5E3F952E" w14:textId="77777777" w:rsidR="00BC40B8" w:rsidRDefault="003E50C6">
            <w:r>
              <w:t>Philter of Second Sight</w:t>
            </w:r>
          </w:p>
        </w:tc>
        <w:tc>
          <w:tcPr>
            <w:tcW w:w="2416" w:type="dxa"/>
          </w:tcPr>
          <w:p w14:paraId="484AF761" w14:textId="77777777" w:rsidR="00BC40B8" w:rsidRDefault="003E50C6">
            <w:r>
              <w:t>Reveals hidden doors, illusions, and creatures in total darkness</w:t>
            </w:r>
          </w:p>
        </w:tc>
        <w:tc>
          <w:tcPr>
            <w:tcW w:w="2347" w:type="dxa"/>
          </w:tcPr>
          <w:p w14:paraId="7F010CC4" w14:textId="77777777" w:rsidR="00BC40B8" w:rsidRDefault="003E50C6">
            <w:r>
              <w:t>Owl Eye, Moon Dew, Silver Thistle</w:t>
            </w:r>
          </w:p>
        </w:tc>
        <w:tc>
          <w:tcPr>
            <w:tcW w:w="2093" w:type="dxa"/>
          </w:tcPr>
          <w:p w14:paraId="6653B4CF" w14:textId="77777777" w:rsidR="00BC40B8" w:rsidRDefault="003E50C6">
            <w:r>
              <w:t xml:space="preserve">Yes, 1 preserved in brine / 2 vials at </w:t>
            </w:r>
            <w:r>
              <w:lastRenderedPageBreak/>
              <w:t>midnight / 4 blossoms</w:t>
            </w:r>
          </w:p>
        </w:tc>
      </w:tr>
    </w:tbl>
    <w:p w14:paraId="5F0B01A0" w14:textId="77777777" w:rsidR="00045BCE" w:rsidRPr="00610299" w:rsidRDefault="00045BCE" w:rsidP="00610299">
      <w:pPr>
        <w:rPr>
          <w:i/>
        </w:rPr>
      </w:pPr>
    </w:p>
    <w:p w14:paraId="39D14AA1" w14:textId="6AC1102B" w:rsidR="00123F0E" w:rsidRDefault="00123F0E" w:rsidP="00123F0E">
      <w:pPr>
        <w:pStyle w:val="Heading1"/>
      </w:pPr>
      <w:r>
        <w:t>Layout and Responsiveness Evidence</w:t>
      </w:r>
    </w:p>
    <w:p w14:paraId="23D365D6" w14:textId="65BB6354" w:rsidR="00C158BC" w:rsidRDefault="00C158BC" w:rsidP="00F507C5">
      <w:pPr>
        <w:pStyle w:val="ListParagraph"/>
        <w:numPr>
          <w:ilvl w:val="0"/>
          <w:numId w:val="31"/>
        </w:numPr>
      </w:pPr>
      <w:r>
        <w:t>Did you use Flexbox or CSS Grid for the main layout? Explain why that layout method was appropriate for this recipe page.</w:t>
      </w:r>
    </w:p>
    <w:p w14:paraId="65C23014" w14:textId="3E6B7EF0" w:rsidR="00C158BC" w:rsidRDefault="00F52F07" w:rsidP="00C158BC">
      <w:r w:rsidRPr="00F52F07">
        <w:t xml:space="preserve">I used CSS Grid because the potion cards need to align evenly in rows and columns. Grid lets me set the exact number of equal columns without assigning widths to each card. It also keeps cards in the same row at an equal height, so the ingredient tables stay aligned even when the descriptions </w:t>
      </w:r>
      <w:proofErr w:type="gramStart"/>
      <w:r w:rsidRPr="00F52F07">
        <w:t>are</w:t>
      </w:r>
      <w:proofErr w:type="gramEnd"/>
      <w:r w:rsidRPr="00F52F07">
        <w:t xml:space="preserve"> different lengths.</w:t>
      </w:r>
    </w:p>
    <w:p w14:paraId="4D4534DA" w14:textId="2226D86A" w:rsidR="00B332C1" w:rsidRPr="00B332C1" w:rsidRDefault="00B332C1" w:rsidP="00F507C5">
      <w:pPr>
        <w:pStyle w:val="ListParagraph"/>
        <w:numPr>
          <w:ilvl w:val="0"/>
          <w:numId w:val="31"/>
        </w:numPr>
      </w:pPr>
      <w:r>
        <w:t>What layout or spacing changes occur at the 768px breakpoint?</w:t>
      </w:r>
    </w:p>
    <w:p w14:paraId="3949D14A" w14:textId="1801E163" w:rsidR="00C158BC" w:rsidRDefault="00FE2DB8" w:rsidP="00C158BC">
      <w:r w:rsidRPr="00FE2DB8">
        <w:t>At 768 pixels, the layout changes from one column to two so the potion cards appear side by side. The spacing also increases from 1rem to 1.5rem to keep the cards visually separate. The card design, tables, and colors stay the same.</w:t>
      </w:r>
    </w:p>
    <w:p w14:paraId="766E3697" w14:textId="7DAAED8D" w:rsidR="00730EA3" w:rsidRPr="00730EA3" w:rsidRDefault="00730EA3" w:rsidP="00F507C5">
      <w:pPr>
        <w:pStyle w:val="ListParagraph"/>
        <w:numPr>
          <w:ilvl w:val="0"/>
          <w:numId w:val="31"/>
        </w:numPr>
      </w:pPr>
      <w:r>
        <w:t>What layout or spacing changes occur at the 1024px breakpoint?</w:t>
      </w:r>
    </w:p>
    <w:p w14:paraId="3AA4B988" w14:textId="3591DBEE" w:rsidR="00B332C1" w:rsidRDefault="00FE2DB8" w:rsidP="00C158BC">
      <w:r w:rsidRPr="00FE2DB8">
        <w:t>At 1024 pixels, the layout changes to three columns with a 2rem gap. The main content is limited to 1200 pixels, centered, and given more padding. This keeps the layout organized and prevents text from stretching too wide on large screens.</w:t>
      </w:r>
    </w:p>
    <w:p w14:paraId="0B6893FB" w14:textId="50D0239E" w:rsidR="00F507C5" w:rsidRPr="00F507C5" w:rsidRDefault="00F507C5" w:rsidP="00F507C5">
      <w:pPr>
        <w:pStyle w:val="ListParagraph"/>
        <w:numPr>
          <w:ilvl w:val="0"/>
          <w:numId w:val="31"/>
        </w:numPr>
      </w:pPr>
      <w:r>
        <w:t>How did you confirm that the page remained readable across mobile, tablet, and desktop screen sizes?</w:t>
      </w:r>
    </w:p>
    <w:p w14:paraId="78D0E6D1" w14:textId="4BA73CAC" w:rsidR="00730EA3" w:rsidRDefault="000B4F43" w:rsidP="00C158BC">
      <w:r w:rsidRPr="000B4F43">
        <w:t>I tested the page at desktop, tablet, and mobile widths to make sure the grid changed correctly. I checked that the potion names, descriptions, tables, and cards stayed readable without overlapping or creating horizontal scrolling. The mobile layout uses one full-width column because the ingredient tables need more space.</w:t>
      </w:r>
    </w:p>
    <w:p w14:paraId="008EAB63" w14:textId="77777777" w:rsidR="000B4F43" w:rsidRDefault="000B4F43" w:rsidP="00C158BC"/>
    <w:p w14:paraId="63338EAC" w14:textId="77777777" w:rsidR="000B4F43" w:rsidRDefault="000B4F43" w:rsidP="00C158BC"/>
    <w:p w14:paraId="1A851091" w14:textId="77777777" w:rsidR="000B4F43" w:rsidRDefault="000B4F43" w:rsidP="00C158BC"/>
    <w:p w14:paraId="13FE1B27" w14:textId="77777777" w:rsidR="000B4F43" w:rsidRDefault="000B4F43" w:rsidP="00C158BC"/>
    <w:p w14:paraId="21D6CA8C" w14:textId="77777777" w:rsidR="000B4F43" w:rsidRDefault="000B4F43" w:rsidP="00C158BC"/>
    <w:p w14:paraId="5523948C" w14:textId="77777777" w:rsidR="000B4F43" w:rsidRDefault="000B4F43" w:rsidP="00C158BC"/>
    <w:p w14:paraId="0408E91E" w14:textId="77777777" w:rsidR="000B4F43" w:rsidRDefault="000B4F43" w:rsidP="00C158BC"/>
    <w:p w14:paraId="1584FBA2" w14:textId="77777777" w:rsidR="000B4F43" w:rsidRPr="00C158BC" w:rsidRDefault="000B4F43" w:rsidP="00C158BC"/>
    <w:p w14:paraId="529EF42E" w14:textId="58EF8E3A" w:rsidR="1B37CC76" w:rsidRDefault="1B37CC76" w:rsidP="52A4403B">
      <w:pPr>
        <w:pStyle w:val="Heading1"/>
        <w:rPr>
          <w:rFonts w:ascii="Calibri Light" w:eastAsia="Calibri Light" w:hAnsi="Calibri Light" w:cs="Calibri Light"/>
        </w:rPr>
      </w:pPr>
      <w:r>
        <w:rPr>
          <w:rFonts w:ascii="Calibri Light" w:eastAsia="Calibri Light" w:hAnsi="Calibri Light" w:cs="Calibri Light"/>
        </w:rPr>
        <w:lastRenderedPageBreak/>
        <w:t xml:space="preserve">Code Evidence </w:t>
      </w:r>
    </w:p>
    <w:p w14:paraId="50808824" w14:textId="505816F3" w:rsidR="1B37CC76" w:rsidRDefault="1B37CC76" w:rsidP="52A4403B">
      <w:pPr>
        <w:rPr>
          <w:rFonts w:eastAsia="Calibri" w:cs="Calibri"/>
          <w:color w:val="000000" w:themeColor="text1"/>
        </w:rPr>
      </w:pPr>
      <w:r>
        <w:rPr>
          <w:rFonts w:eastAsia="Calibri" w:cs="Calibri"/>
          <w:color w:val="000000" w:themeColor="text1"/>
        </w:rPr>
        <w:t>Insert screenshots that show the completed code for this assignment. Make sure your screenshots are legible and contain the computer system date and time.</w:t>
      </w:r>
    </w:p>
    <w:p w14:paraId="50014CED" w14:textId="77777777" w:rsidR="00F507C5" w:rsidRPr="00730160" w:rsidRDefault="00F507C5" w:rsidP="00F507C5"/>
    <w:p w14:paraId="5CF1027A" w14:textId="77777777" w:rsidR="00F507C5" w:rsidRDefault="00F507C5" w:rsidP="00F507C5">
      <w:pPr>
        <w:pStyle w:val="Heading2"/>
      </w:pPr>
      <w:r>
        <w:t>Screenshot 1: Completed HTML Code</w:t>
      </w:r>
    </w:p>
    <w:p w14:paraId="0B29FC10" w14:textId="4962289D" w:rsidR="00F507C5" w:rsidRDefault="00F507C5" w:rsidP="52A4403B">
      <w:pPr>
        <w:rPr>
          <w:rFonts w:eastAsia="Calibri" w:cs="Calibri"/>
          <w:color w:val="000000" w:themeColor="text1"/>
        </w:rPr>
      </w:pPr>
      <w:r>
        <w:rPr>
          <w:rFonts w:eastAsia="Calibri" w:cs="Calibri"/>
          <w:color w:val="000000" w:themeColor="text1"/>
        </w:rPr>
        <w:t>Paste your screenshot below this line:</w:t>
      </w:r>
    </w:p>
    <w:p w14:paraId="7CFA21D8" w14:textId="6B19E7DA" w:rsidR="00F507C5" w:rsidRDefault="00D9384B" w:rsidP="00F507C5">
      <w:r w:rsidRPr="00D9384B">
        <w:drawing>
          <wp:inline distT="0" distB="0" distL="0" distR="0" wp14:anchorId="5BE07906" wp14:editId="24187D7B">
            <wp:extent cx="5852160" cy="3185160"/>
            <wp:effectExtent l="0" t="0" r="0" b="0"/>
            <wp:docPr id="45537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77439" name=""/>
                    <pic:cNvPicPr/>
                  </pic:nvPicPr>
                  <pic:blipFill>
                    <a:blip r:embed="rId10"/>
                    <a:stretch>
                      <a:fillRect/>
                    </a:stretch>
                  </pic:blipFill>
                  <pic:spPr>
                    <a:xfrm>
                      <a:off x="0" y="0"/>
                      <a:ext cx="5852160" cy="3185160"/>
                    </a:xfrm>
                    <a:prstGeom prst="rect">
                      <a:avLst/>
                    </a:prstGeom>
                  </pic:spPr>
                </pic:pic>
              </a:graphicData>
            </a:graphic>
          </wp:inline>
        </w:drawing>
      </w:r>
    </w:p>
    <w:p w14:paraId="6304F65E" w14:textId="6BF281D7" w:rsidR="00E61C17" w:rsidRDefault="00E61C17" w:rsidP="00F507C5">
      <w:r w:rsidRPr="00E61C17">
        <w:lastRenderedPageBreak/>
        <w:drawing>
          <wp:inline distT="0" distB="0" distL="0" distR="0" wp14:anchorId="516C1562" wp14:editId="3A7D293E">
            <wp:extent cx="5370195" cy="8229600"/>
            <wp:effectExtent l="0" t="0" r="1905" b="0"/>
            <wp:docPr id="211416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69004" name=""/>
                    <pic:cNvPicPr/>
                  </pic:nvPicPr>
                  <pic:blipFill>
                    <a:blip r:embed="rId11"/>
                    <a:stretch>
                      <a:fillRect/>
                    </a:stretch>
                  </pic:blipFill>
                  <pic:spPr>
                    <a:xfrm>
                      <a:off x="0" y="0"/>
                      <a:ext cx="5370195" cy="8229600"/>
                    </a:xfrm>
                    <a:prstGeom prst="rect">
                      <a:avLst/>
                    </a:prstGeom>
                  </pic:spPr>
                </pic:pic>
              </a:graphicData>
            </a:graphic>
          </wp:inline>
        </w:drawing>
      </w:r>
    </w:p>
    <w:p w14:paraId="22F15468" w14:textId="77777777" w:rsidR="00F507C5" w:rsidRPr="00FA12D2" w:rsidRDefault="00F507C5" w:rsidP="00F507C5"/>
    <w:p w14:paraId="4FE8D612" w14:textId="4F1050AC" w:rsidR="00F507C5" w:rsidRDefault="00F507C5" w:rsidP="3D493CFA">
      <w:pPr>
        <w:pStyle w:val="Heading2"/>
      </w:pPr>
      <w:r>
        <w:t>Screenshot 2: Completed CSS Code</w:t>
      </w:r>
    </w:p>
    <w:p w14:paraId="6AEB9C47" w14:textId="5E49B930" w:rsidR="004A6BFD" w:rsidRPr="004A6BFD" w:rsidRDefault="004A6BFD" w:rsidP="52A4403B">
      <w:pPr>
        <w:rPr>
          <w:rFonts w:eastAsia="Calibri" w:cs="Calibri"/>
          <w:color w:val="000000" w:themeColor="text1"/>
        </w:rPr>
      </w:pPr>
      <w:r>
        <w:rPr>
          <w:rFonts w:eastAsia="Calibri" w:cs="Calibri"/>
          <w:color w:val="000000" w:themeColor="text1"/>
        </w:rPr>
        <w:t>Paste your screenshot below this line:</w:t>
      </w:r>
    </w:p>
    <w:p w14:paraId="453BF162" w14:textId="1390EFFC" w:rsidR="004A6BFD" w:rsidRPr="004A6BFD" w:rsidRDefault="00FD0579" w:rsidP="004A6BFD">
      <w:r w:rsidRPr="00FD0579">
        <w:drawing>
          <wp:inline distT="0" distB="0" distL="0" distR="0" wp14:anchorId="3A536419" wp14:editId="47EAD800">
            <wp:extent cx="5852160" cy="3199130"/>
            <wp:effectExtent l="0" t="0" r="0" b="1270"/>
            <wp:docPr id="1467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027" name=""/>
                    <pic:cNvPicPr/>
                  </pic:nvPicPr>
                  <pic:blipFill>
                    <a:blip r:embed="rId12"/>
                    <a:stretch>
                      <a:fillRect/>
                    </a:stretch>
                  </pic:blipFill>
                  <pic:spPr>
                    <a:xfrm>
                      <a:off x="0" y="0"/>
                      <a:ext cx="5852160" cy="3199130"/>
                    </a:xfrm>
                    <a:prstGeom prst="rect">
                      <a:avLst/>
                    </a:prstGeom>
                  </pic:spPr>
                </pic:pic>
              </a:graphicData>
            </a:graphic>
          </wp:inline>
        </w:drawing>
      </w:r>
    </w:p>
    <w:p w14:paraId="1B7387A5" w14:textId="0860F860" w:rsidR="3D493CFA" w:rsidRDefault="3D493CFA"/>
    <w:p w14:paraId="2217C70A" w14:textId="77777777" w:rsidR="00F82B37" w:rsidRDefault="00F82B37"/>
    <w:p w14:paraId="59390920" w14:textId="77777777" w:rsidR="00F82B37" w:rsidRDefault="00F82B37"/>
    <w:p w14:paraId="6E5BD572" w14:textId="77777777" w:rsidR="00F82B37" w:rsidRDefault="00F82B37"/>
    <w:p w14:paraId="46274434" w14:textId="77777777" w:rsidR="00F82B37" w:rsidRDefault="00F82B37"/>
    <w:p w14:paraId="4DCCC957" w14:textId="77777777" w:rsidR="00F82B37" w:rsidRDefault="00F82B37"/>
    <w:p w14:paraId="0A8296C7" w14:textId="77777777" w:rsidR="00F82B37" w:rsidRDefault="00F82B37"/>
    <w:p w14:paraId="5B6FBBF2" w14:textId="77777777" w:rsidR="00F82B37" w:rsidRDefault="00F82B37"/>
    <w:p w14:paraId="154000F5" w14:textId="77777777" w:rsidR="00F82B37" w:rsidRDefault="00F82B37"/>
    <w:p w14:paraId="43256A4D" w14:textId="77777777" w:rsidR="00F82B37" w:rsidRDefault="00F82B37"/>
    <w:p w14:paraId="7F67ADB7" w14:textId="77777777" w:rsidR="00F82B37" w:rsidRDefault="00F82B37"/>
    <w:p w14:paraId="1C74798D" w14:textId="77777777" w:rsidR="00F82B37" w:rsidRDefault="00F82B37"/>
    <w:p w14:paraId="1A43EC16" w14:textId="77777777" w:rsidR="00F82B37" w:rsidRDefault="00F82B37"/>
    <w:p w14:paraId="57DFD8D0" w14:textId="7561FA83" w:rsidR="00730160" w:rsidRDefault="00F429AE" w:rsidP="00730160">
      <w:pPr>
        <w:pStyle w:val="Heading1"/>
      </w:pPr>
      <w:r>
        <w:lastRenderedPageBreak/>
        <w:t>Rendered Web Page Evidence</w:t>
      </w:r>
    </w:p>
    <w:p w14:paraId="0A6A6374" w14:textId="77777777" w:rsidR="00A42B46" w:rsidRPr="00A42B46" w:rsidRDefault="00A42B46" w:rsidP="00A42B46">
      <w:r>
        <w:t xml:space="preserve">Insert screenshots of the </w:t>
      </w:r>
      <w:proofErr w:type="gramStart"/>
      <w:r>
        <w:t>completed</w:t>
      </w:r>
      <w:proofErr w:type="gramEnd"/>
      <w:r>
        <w:t xml:space="preserve"> web page as it appears in your browser. Include evidence that the page adjusts for mobile, tablet, and desktop screen sizes.</w:t>
      </w:r>
    </w:p>
    <w:p w14:paraId="432C90C8" w14:textId="77777777" w:rsidR="00730160" w:rsidRPr="00730160" w:rsidRDefault="00730160" w:rsidP="00730160"/>
    <w:p w14:paraId="7DCE1375" w14:textId="7B1E547F" w:rsidR="008E5240" w:rsidRDefault="008E5240" w:rsidP="008E5240">
      <w:pPr>
        <w:pStyle w:val="Heading2"/>
      </w:pPr>
      <w:r>
        <w:t>Screenshot 3: Mobile/Small Windowed Layout</w:t>
      </w:r>
    </w:p>
    <w:p w14:paraId="2AF170ED" w14:textId="2A6D1C15" w:rsidR="008E5240" w:rsidRDefault="008E5240" w:rsidP="52A4403B">
      <w:pPr>
        <w:rPr>
          <w:rFonts w:eastAsia="Calibri" w:cs="Calibri"/>
          <w:color w:val="000000" w:themeColor="text1"/>
        </w:rPr>
      </w:pPr>
      <w:r>
        <w:rPr>
          <w:rFonts w:eastAsia="Calibri" w:cs="Calibri"/>
          <w:color w:val="000000" w:themeColor="text1"/>
        </w:rPr>
        <w:t>Paste your screenshot below this line:</w:t>
      </w:r>
    </w:p>
    <w:p w14:paraId="0E0BA6FB" w14:textId="690BAEF7" w:rsidR="008E5240" w:rsidRDefault="00CB0721" w:rsidP="00992792">
      <w:r w:rsidRPr="00CB0721">
        <w:drawing>
          <wp:inline distT="0" distB="0" distL="0" distR="0" wp14:anchorId="004432D2" wp14:editId="7B5BDCB2">
            <wp:extent cx="2686430" cy="5111750"/>
            <wp:effectExtent l="0" t="0" r="0" b="0"/>
            <wp:docPr id="81473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37153" name=""/>
                    <pic:cNvPicPr/>
                  </pic:nvPicPr>
                  <pic:blipFill>
                    <a:blip r:embed="rId13"/>
                    <a:stretch>
                      <a:fillRect/>
                    </a:stretch>
                  </pic:blipFill>
                  <pic:spPr>
                    <a:xfrm>
                      <a:off x="0" y="0"/>
                      <a:ext cx="2692229" cy="5122784"/>
                    </a:xfrm>
                    <a:prstGeom prst="rect">
                      <a:avLst/>
                    </a:prstGeom>
                  </pic:spPr>
                </pic:pic>
              </a:graphicData>
            </a:graphic>
          </wp:inline>
        </w:drawing>
      </w:r>
    </w:p>
    <w:p w14:paraId="2F4396C9" w14:textId="77777777" w:rsidR="00FA12D2" w:rsidRDefault="00FA12D2" w:rsidP="00FA12D2"/>
    <w:p w14:paraId="2D0FF795" w14:textId="77777777" w:rsidR="00CB0721" w:rsidRDefault="00CB0721" w:rsidP="00FA12D2"/>
    <w:p w14:paraId="2188BAEB" w14:textId="77777777" w:rsidR="00CB0721" w:rsidRDefault="00CB0721" w:rsidP="00FA12D2"/>
    <w:p w14:paraId="253C7427" w14:textId="77777777" w:rsidR="00CB0721" w:rsidRPr="00FA12D2" w:rsidRDefault="00CB0721" w:rsidP="00FA12D2"/>
    <w:p w14:paraId="0A61F97F" w14:textId="04C4EC3D" w:rsidR="00C556FC" w:rsidRPr="00C556FC" w:rsidRDefault="00C556FC" w:rsidP="00C556FC">
      <w:pPr>
        <w:pStyle w:val="Heading2"/>
      </w:pPr>
      <w:r>
        <w:lastRenderedPageBreak/>
        <w:t>Screenshot 4: Tablet/Medium Windowed Layout</w:t>
      </w:r>
    </w:p>
    <w:p w14:paraId="0564C507" w14:textId="76727521" w:rsidR="0087687E" w:rsidRDefault="0087687E" w:rsidP="52A4403B">
      <w:pPr>
        <w:rPr>
          <w:rFonts w:eastAsia="Calibri" w:cs="Calibri"/>
          <w:color w:val="000000" w:themeColor="text1"/>
        </w:rPr>
      </w:pPr>
      <w:r>
        <w:rPr>
          <w:rFonts w:eastAsia="Calibri" w:cs="Calibri"/>
          <w:color w:val="000000" w:themeColor="text1"/>
        </w:rPr>
        <w:t>Paste your screenshot below this line:</w:t>
      </w:r>
    </w:p>
    <w:p w14:paraId="24E846CA" w14:textId="53AC3DBC" w:rsidR="0087687E" w:rsidRDefault="00D3125E" w:rsidP="52A4403B">
      <w:pPr>
        <w:rPr>
          <w:i/>
          <w:iCs/>
        </w:rPr>
      </w:pPr>
      <w:r w:rsidRPr="00D3125E">
        <w:rPr>
          <w:i/>
          <w:iCs/>
        </w:rPr>
        <w:drawing>
          <wp:inline distT="0" distB="0" distL="0" distR="0" wp14:anchorId="11C926F9" wp14:editId="7708E95C">
            <wp:extent cx="3733800" cy="5037551"/>
            <wp:effectExtent l="0" t="0" r="0" b="0"/>
            <wp:docPr id="9522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1600" name=""/>
                    <pic:cNvPicPr/>
                  </pic:nvPicPr>
                  <pic:blipFill>
                    <a:blip r:embed="rId14"/>
                    <a:stretch>
                      <a:fillRect/>
                    </a:stretch>
                  </pic:blipFill>
                  <pic:spPr>
                    <a:xfrm>
                      <a:off x="0" y="0"/>
                      <a:ext cx="3736113" cy="5040671"/>
                    </a:xfrm>
                    <a:prstGeom prst="rect">
                      <a:avLst/>
                    </a:prstGeom>
                  </pic:spPr>
                </pic:pic>
              </a:graphicData>
            </a:graphic>
          </wp:inline>
        </w:drawing>
      </w:r>
    </w:p>
    <w:p w14:paraId="0259D394" w14:textId="77777777" w:rsidR="00FA12D2" w:rsidRDefault="00FA12D2" w:rsidP="0087687E">
      <w:pPr>
        <w:rPr>
          <w:i/>
        </w:rPr>
      </w:pPr>
    </w:p>
    <w:p w14:paraId="4D8BEF87" w14:textId="77777777" w:rsidR="00D3125E" w:rsidRDefault="00D3125E" w:rsidP="0087687E">
      <w:pPr>
        <w:rPr>
          <w:i/>
        </w:rPr>
      </w:pPr>
    </w:p>
    <w:p w14:paraId="605D5337" w14:textId="77777777" w:rsidR="00D3125E" w:rsidRDefault="00D3125E" w:rsidP="0087687E">
      <w:pPr>
        <w:rPr>
          <w:i/>
        </w:rPr>
      </w:pPr>
    </w:p>
    <w:p w14:paraId="11791CB2" w14:textId="77777777" w:rsidR="00D3125E" w:rsidRDefault="00D3125E" w:rsidP="0087687E">
      <w:pPr>
        <w:rPr>
          <w:i/>
        </w:rPr>
      </w:pPr>
    </w:p>
    <w:p w14:paraId="564C13C9" w14:textId="77777777" w:rsidR="00D3125E" w:rsidRDefault="00D3125E" w:rsidP="0087687E">
      <w:pPr>
        <w:rPr>
          <w:i/>
        </w:rPr>
      </w:pPr>
    </w:p>
    <w:p w14:paraId="7281566B" w14:textId="77777777" w:rsidR="00D3125E" w:rsidRDefault="00D3125E" w:rsidP="0087687E">
      <w:pPr>
        <w:rPr>
          <w:i/>
        </w:rPr>
      </w:pPr>
    </w:p>
    <w:p w14:paraId="52DCAB90" w14:textId="77777777" w:rsidR="00D3125E" w:rsidRDefault="00D3125E" w:rsidP="0087687E">
      <w:pPr>
        <w:rPr>
          <w:i/>
        </w:rPr>
      </w:pPr>
    </w:p>
    <w:p w14:paraId="203650AE" w14:textId="77777777" w:rsidR="00D3125E" w:rsidRDefault="00D3125E" w:rsidP="0087687E">
      <w:pPr>
        <w:rPr>
          <w:i/>
        </w:rPr>
      </w:pPr>
    </w:p>
    <w:p w14:paraId="6260970C" w14:textId="70F98DA0" w:rsidR="00C256F7" w:rsidRPr="00C556FC" w:rsidRDefault="00C256F7" w:rsidP="00C256F7">
      <w:pPr>
        <w:pStyle w:val="Heading2"/>
      </w:pPr>
      <w:r>
        <w:lastRenderedPageBreak/>
        <w:t>Screenshot 6: Desktop/Fullscreen Layout</w:t>
      </w:r>
    </w:p>
    <w:p w14:paraId="62161B5E" w14:textId="054020C5" w:rsidR="0087687E" w:rsidRDefault="0087687E" w:rsidP="52A4403B">
      <w:pPr>
        <w:rPr>
          <w:rFonts w:eastAsia="Calibri" w:cs="Calibri"/>
          <w:color w:val="000000" w:themeColor="text1"/>
        </w:rPr>
      </w:pPr>
      <w:r>
        <w:rPr>
          <w:rFonts w:eastAsia="Calibri" w:cs="Calibri"/>
          <w:color w:val="000000" w:themeColor="text1"/>
        </w:rPr>
        <w:t>Paste your screenshot below this line:</w:t>
      </w:r>
    </w:p>
    <w:p w14:paraId="7DF073AB" w14:textId="3BEF47B0" w:rsidR="0087687E" w:rsidRDefault="00854F92" w:rsidP="0087687E">
      <w:r w:rsidRPr="00854F92">
        <w:drawing>
          <wp:inline distT="0" distB="0" distL="0" distR="0" wp14:anchorId="659E062C" wp14:editId="344D7257">
            <wp:extent cx="5852160" cy="3202940"/>
            <wp:effectExtent l="0" t="0" r="0" b="0"/>
            <wp:docPr id="78364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41346" name=""/>
                    <pic:cNvPicPr/>
                  </pic:nvPicPr>
                  <pic:blipFill>
                    <a:blip r:embed="rId15"/>
                    <a:stretch>
                      <a:fillRect/>
                    </a:stretch>
                  </pic:blipFill>
                  <pic:spPr>
                    <a:xfrm>
                      <a:off x="0" y="0"/>
                      <a:ext cx="5852160" cy="3202940"/>
                    </a:xfrm>
                    <a:prstGeom prst="rect">
                      <a:avLst/>
                    </a:prstGeom>
                  </pic:spPr>
                </pic:pic>
              </a:graphicData>
            </a:graphic>
          </wp:inline>
        </w:drawing>
      </w:r>
    </w:p>
    <w:p w14:paraId="0931BDF6" w14:textId="77777777" w:rsidR="005C16BD" w:rsidRDefault="005C16BD" w:rsidP="0087687E"/>
    <w:p w14:paraId="0C92617C" w14:textId="48153EA6" w:rsidR="0087687E" w:rsidRDefault="005C16BD" w:rsidP="0087687E">
      <w:pPr>
        <w:pStyle w:val="Heading1"/>
      </w:pPr>
      <w:r>
        <w:t>Reflection</w:t>
      </w:r>
    </w:p>
    <w:p w14:paraId="1BD9F62C" w14:textId="3F2BC00D" w:rsidR="4220B19D" w:rsidRDefault="4220B19D" w:rsidP="52A4403B">
      <w:r>
        <w:rPr>
          <w:rFonts w:eastAsia="Calibri" w:cs="Calibri"/>
          <w:color w:val="000000" w:themeColor="text1"/>
        </w:rPr>
        <w:t>In 2-3 sentences, a</w:t>
      </w:r>
      <w:r>
        <w:t>nswer the reflection questions below.</w:t>
      </w:r>
    </w:p>
    <w:p w14:paraId="5E7580EC" w14:textId="77777777" w:rsidR="008B0641" w:rsidRPr="00FC2750" w:rsidRDefault="008B0641" w:rsidP="008B0641">
      <w:pPr>
        <w:rPr>
          <w:iCs/>
        </w:rPr>
      </w:pPr>
      <w:r>
        <w:rPr>
          <w:iCs/>
        </w:rPr>
        <w:t>1. What was the most challenging part of making the recipe page responsive?</w:t>
      </w:r>
    </w:p>
    <w:p w14:paraId="1CBC71D2" w14:textId="46C450BD" w:rsidR="00792968" w:rsidRPr="00FC2750" w:rsidRDefault="00792B39" w:rsidP="3D493CFA">
      <w:r w:rsidRPr="00792B39">
        <w:t xml:space="preserve">The hardest part was adjusting to a mobile-first approach. Since min-width breakpoints </w:t>
      </w:r>
      <w:proofErr w:type="gramStart"/>
      <w:r w:rsidRPr="00792B39">
        <w:t>build</w:t>
      </w:r>
      <w:proofErr w:type="gramEnd"/>
      <w:r w:rsidRPr="00792B39">
        <w:t xml:space="preserve"> from the phone layout upward, it felt backward at first. Once I understood it, the process became easier because each breakpoint only adds changes for larger screens instead of fixing a desktop layout for smaller ones.</w:t>
      </w:r>
    </w:p>
    <w:p w14:paraId="24A2CA16" w14:textId="67FD582A" w:rsidR="00FC2750" w:rsidRPr="00FC2750" w:rsidRDefault="00FC2750" w:rsidP="00FC2750">
      <w:r>
        <w:t>2. What would you improve about the page if you had more time?</w:t>
      </w:r>
    </w:p>
    <w:p w14:paraId="7BADDBDF" w14:textId="7BD4627B" w:rsidR="00FC2750" w:rsidRPr="0087687E" w:rsidRDefault="00C43BB0" w:rsidP="49FCD4A3">
      <w:pPr>
        <w:rPr>
          <w:b/>
          <w:bCs/>
        </w:rPr>
      </w:pPr>
      <w:r w:rsidRPr="00C43BB0">
        <w:t xml:space="preserve">I would improve the ingredient tables for very small screens, add a filter for specific ingredients, and use </w:t>
      </w:r>
      <w:proofErr w:type="gramStart"/>
      <w:r w:rsidRPr="00C43BB0">
        <w:t>repeat(</w:t>
      </w:r>
      <w:proofErr w:type="gramEnd"/>
      <w:r w:rsidRPr="00C43BB0">
        <w:t xml:space="preserve">auto-fit, </w:t>
      </w:r>
      <w:proofErr w:type="gramStart"/>
      <w:r w:rsidRPr="00C43BB0">
        <w:t>minmax(</w:t>
      </w:r>
      <w:proofErr w:type="gramEnd"/>
      <w:r w:rsidRPr="00C43BB0">
        <w:t>)) so the grid can choose the number of columns automatically instead of relying on fixed breakpoints.</w:t>
      </w:r>
    </w:p>
    <w:sectPr w:rsidR="00FC2750" w:rsidRPr="0087687E" w:rsidSect="00651FB3">
      <w:headerReference w:type="default" r:id="rId16"/>
      <w:footerReference w:type="default" r:id="rId17"/>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1454A" w14:textId="77777777" w:rsidR="003E50C6" w:rsidRDefault="003E50C6" w:rsidP="00560AD0">
      <w:pPr>
        <w:spacing w:before="0" w:after="0"/>
      </w:pPr>
      <w:r>
        <w:separator/>
      </w:r>
    </w:p>
  </w:endnote>
  <w:endnote w:type="continuationSeparator" w:id="0">
    <w:p w14:paraId="44DE697D" w14:textId="77777777" w:rsidR="003E50C6" w:rsidRDefault="003E50C6"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AB282" w14:textId="77777777" w:rsidR="003E50C6" w:rsidRDefault="003E50C6" w:rsidP="00560AD0">
      <w:pPr>
        <w:spacing w:before="0" w:after="0"/>
      </w:pPr>
      <w:r>
        <w:separator/>
      </w:r>
    </w:p>
  </w:footnote>
  <w:footnote w:type="continuationSeparator" w:id="0">
    <w:p w14:paraId="2E62643A" w14:textId="77777777" w:rsidR="003E50C6" w:rsidRDefault="003E50C6"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91C3A"/>
    <w:multiLevelType w:val="hybridMultilevel"/>
    <w:tmpl w:val="AA283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024AE"/>
    <w:multiLevelType w:val="hybridMultilevel"/>
    <w:tmpl w:val="AD762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37515"/>
    <w:multiLevelType w:val="hybridMultilevel"/>
    <w:tmpl w:val="3408A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3"/>
  </w:num>
  <w:num w:numId="3" w16cid:durableId="994574646">
    <w:abstractNumId w:val="7"/>
  </w:num>
  <w:num w:numId="4" w16cid:durableId="1986231101">
    <w:abstractNumId w:val="14"/>
  </w:num>
  <w:num w:numId="5" w16cid:durableId="682174521">
    <w:abstractNumId w:val="11"/>
  </w:num>
  <w:num w:numId="6" w16cid:durableId="320744112">
    <w:abstractNumId w:val="26"/>
  </w:num>
  <w:num w:numId="7" w16cid:durableId="996038126">
    <w:abstractNumId w:val="17"/>
  </w:num>
  <w:num w:numId="8" w16cid:durableId="74742967">
    <w:abstractNumId w:val="18"/>
  </w:num>
  <w:num w:numId="9" w16cid:durableId="62219970">
    <w:abstractNumId w:val="16"/>
  </w:num>
  <w:num w:numId="10" w16cid:durableId="1054281362">
    <w:abstractNumId w:val="12"/>
  </w:num>
  <w:num w:numId="11" w16cid:durableId="1917477807">
    <w:abstractNumId w:val="27"/>
  </w:num>
  <w:num w:numId="12" w16cid:durableId="966860696">
    <w:abstractNumId w:val="20"/>
  </w:num>
  <w:num w:numId="13" w16cid:durableId="2016878718">
    <w:abstractNumId w:val="10"/>
  </w:num>
  <w:num w:numId="14" w16cid:durableId="1157648801">
    <w:abstractNumId w:val="15"/>
  </w:num>
  <w:num w:numId="15" w16cid:durableId="28069069">
    <w:abstractNumId w:val="24"/>
  </w:num>
  <w:num w:numId="16" w16cid:durableId="102113482">
    <w:abstractNumId w:val="1"/>
  </w:num>
  <w:num w:numId="17" w16cid:durableId="1868058831">
    <w:abstractNumId w:val="21"/>
  </w:num>
  <w:num w:numId="18" w16cid:durableId="55517872">
    <w:abstractNumId w:val="4"/>
  </w:num>
  <w:num w:numId="19" w16cid:durableId="738746169">
    <w:abstractNumId w:val="6"/>
  </w:num>
  <w:num w:numId="20" w16cid:durableId="1539049765">
    <w:abstractNumId w:val="9"/>
  </w:num>
  <w:num w:numId="21" w16cid:durableId="1786267318">
    <w:abstractNumId w:val="23"/>
  </w:num>
  <w:num w:numId="22" w16cid:durableId="2128498606">
    <w:abstractNumId w:val="0"/>
  </w:num>
  <w:num w:numId="23" w16cid:durableId="507064661">
    <w:abstractNumId w:val="19"/>
  </w:num>
  <w:num w:numId="24" w16cid:durableId="723408353">
    <w:abstractNumId w:val="2"/>
  </w:num>
  <w:num w:numId="25" w16cid:durableId="1171918006">
    <w:abstractNumId w:val="12"/>
  </w:num>
  <w:num w:numId="26" w16cid:durableId="8231998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9"/>
    <w:lvlOverride w:ilvl="0">
      <w:startOverride w:val="1"/>
    </w:lvlOverride>
    <w:lvlOverride w:ilvl="1"/>
    <w:lvlOverride w:ilvl="2"/>
    <w:lvlOverride w:ilvl="3"/>
    <w:lvlOverride w:ilvl="4"/>
    <w:lvlOverride w:ilvl="5"/>
    <w:lvlOverride w:ilvl="6"/>
    <w:lvlOverride w:ilvl="7"/>
    <w:lvlOverride w:ilvl="8"/>
  </w:num>
  <w:num w:numId="28" w16cid:durableId="586771049">
    <w:abstractNumId w:val="8"/>
  </w:num>
  <w:num w:numId="29" w16cid:durableId="824203918">
    <w:abstractNumId w:val="5"/>
  </w:num>
  <w:num w:numId="30" w16cid:durableId="1637444208">
    <w:abstractNumId w:val="25"/>
  </w:num>
  <w:num w:numId="31" w16cid:durableId="61521805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24777"/>
    <w:rsid w:val="000304EA"/>
    <w:rsid w:val="00032674"/>
    <w:rsid w:val="00045BCE"/>
    <w:rsid w:val="00047377"/>
    <w:rsid w:val="000A72B5"/>
    <w:rsid w:val="000B4F43"/>
    <w:rsid w:val="000B5EB8"/>
    <w:rsid w:val="000D75EC"/>
    <w:rsid w:val="000F572F"/>
    <w:rsid w:val="001149C8"/>
    <w:rsid w:val="0012287D"/>
    <w:rsid w:val="00123F0E"/>
    <w:rsid w:val="00130BE9"/>
    <w:rsid w:val="00134B18"/>
    <w:rsid w:val="00134E60"/>
    <w:rsid w:val="0014276C"/>
    <w:rsid w:val="00146063"/>
    <w:rsid w:val="00147779"/>
    <w:rsid w:val="001760DE"/>
    <w:rsid w:val="001E118C"/>
    <w:rsid w:val="001F387C"/>
    <w:rsid w:val="001F52A9"/>
    <w:rsid w:val="00221EB3"/>
    <w:rsid w:val="00223620"/>
    <w:rsid w:val="00226EB4"/>
    <w:rsid w:val="00227EA7"/>
    <w:rsid w:val="0023A8A2"/>
    <w:rsid w:val="00247276"/>
    <w:rsid w:val="0025002F"/>
    <w:rsid w:val="002566A2"/>
    <w:rsid w:val="00266C74"/>
    <w:rsid w:val="00276A31"/>
    <w:rsid w:val="00280DB9"/>
    <w:rsid w:val="00285C62"/>
    <w:rsid w:val="0029580B"/>
    <w:rsid w:val="002A0451"/>
    <w:rsid w:val="002A77BD"/>
    <w:rsid w:val="002D695E"/>
    <w:rsid w:val="002E2A2F"/>
    <w:rsid w:val="00336AB8"/>
    <w:rsid w:val="00342A95"/>
    <w:rsid w:val="00371DCA"/>
    <w:rsid w:val="00390DB9"/>
    <w:rsid w:val="003A1DB3"/>
    <w:rsid w:val="003B3C7D"/>
    <w:rsid w:val="003D1BA7"/>
    <w:rsid w:val="003E356D"/>
    <w:rsid w:val="003E50C6"/>
    <w:rsid w:val="003F4C11"/>
    <w:rsid w:val="004075B3"/>
    <w:rsid w:val="004147D3"/>
    <w:rsid w:val="00414D51"/>
    <w:rsid w:val="00422F66"/>
    <w:rsid w:val="00424BD6"/>
    <w:rsid w:val="00425C5B"/>
    <w:rsid w:val="00433F65"/>
    <w:rsid w:val="00437C47"/>
    <w:rsid w:val="0046191F"/>
    <w:rsid w:val="00462CDF"/>
    <w:rsid w:val="00463F69"/>
    <w:rsid w:val="004923F4"/>
    <w:rsid w:val="004A6BFD"/>
    <w:rsid w:val="004E095C"/>
    <w:rsid w:val="004E7A88"/>
    <w:rsid w:val="004F36C5"/>
    <w:rsid w:val="004F743B"/>
    <w:rsid w:val="00515FE0"/>
    <w:rsid w:val="005343DC"/>
    <w:rsid w:val="00547F2A"/>
    <w:rsid w:val="00560AD0"/>
    <w:rsid w:val="00564363"/>
    <w:rsid w:val="005765E6"/>
    <w:rsid w:val="00577A17"/>
    <w:rsid w:val="005A1825"/>
    <w:rsid w:val="005A3504"/>
    <w:rsid w:val="005C16BD"/>
    <w:rsid w:val="005D7BDE"/>
    <w:rsid w:val="00606988"/>
    <w:rsid w:val="00610299"/>
    <w:rsid w:val="006132F2"/>
    <w:rsid w:val="00614040"/>
    <w:rsid w:val="00626D71"/>
    <w:rsid w:val="00655159"/>
    <w:rsid w:val="006558C1"/>
    <w:rsid w:val="006623C9"/>
    <w:rsid w:val="00663D73"/>
    <w:rsid w:val="0066568D"/>
    <w:rsid w:val="00680A2C"/>
    <w:rsid w:val="00682ABC"/>
    <w:rsid w:val="006A5F76"/>
    <w:rsid w:val="006B21D6"/>
    <w:rsid w:val="006B377F"/>
    <w:rsid w:val="006B75C4"/>
    <w:rsid w:val="006C07E5"/>
    <w:rsid w:val="006D7262"/>
    <w:rsid w:val="006F28EA"/>
    <w:rsid w:val="007021FE"/>
    <w:rsid w:val="00715A46"/>
    <w:rsid w:val="00730160"/>
    <w:rsid w:val="00730EA3"/>
    <w:rsid w:val="007424C3"/>
    <w:rsid w:val="007431FA"/>
    <w:rsid w:val="0074517B"/>
    <w:rsid w:val="00750417"/>
    <w:rsid w:val="00755277"/>
    <w:rsid w:val="00773CF0"/>
    <w:rsid w:val="00792968"/>
    <w:rsid w:val="00792B39"/>
    <w:rsid w:val="00793580"/>
    <w:rsid w:val="007A4911"/>
    <w:rsid w:val="007B46B1"/>
    <w:rsid w:val="007E7F2D"/>
    <w:rsid w:val="007F0DDF"/>
    <w:rsid w:val="007F1D71"/>
    <w:rsid w:val="008216B7"/>
    <w:rsid w:val="00824E0B"/>
    <w:rsid w:val="00854F92"/>
    <w:rsid w:val="00866D5F"/>
    <w:rsid w:val="00867C9D"/>
    <w:rsid w:val="0087687E"/>
    <w:rsid w:val="008A7CC9"/>
    <w:rsid w:val="008B0641"/>
    <w:rsid w:val="008B22A3"/>
    <w:rsid w:val="008B75E2"/>
    <w:rsid w:val="008C63F3"/>
    <w:rsid w:val="008D5848"/>
    <w:rsid w:val="008E5240"/>
    <w:rsid w:val="0090743B"/>
    <w:rsid w:val="00920231"/>
    <w:rsid w:val="00922E98"/>
    <w:rsid w:val="009324F9"/>
    <w:rsid w:val="00954E3D"/>
    <w:rsid w:val="00956CCD"/>
    <w:rsid w:val="00957AFD"/>
    <w:rsid w:val="00971EDF"/>
    <w:rsid w:val="009778FA"/>
    <w:rsid w:val="00980943"/>
    <w:rsid w:val="00992792"/>
    <w:rsid w:val="00995A7F"/>
    <w:rsid w:val="009A7B62"/>
    <w:rsid w:val="009E6239"/>
    <w:rsid w:val="009F02EB"/>
    <w:rsid w:val="00A12BF8"/>
    <w:rsid w:val="00A30B4F"/>
    <w:rsid w:val="00A42B46"/>
    <w:rsid w:val="00A70E40"/>
    <w:rsid w:val="00A84C7C"/>
    <w:rsid w:val="00A857F8"/>
    <w:rsid w:val="00A8748F"/>
    <w:rsid w:val="00AA1954"/>
    <w:rsid w:val="00AB0FF0"/>
    <w:rsid w:val="00AB1C0D"/>
    <w:rsid w:val="00AD3303"/>
    <w:rsid w:val="00AF5075"/>
    <w:rsid w:val="00B0034C"/>
    <w:rsid w:val="00B06B52"/>
    <w:rsid w:val="00B16437"/>
    <w:rsid w:val="00B176DA"/>
    <w:rsid w:val="00B23428"/>
    <w:rsid w:val="00B332C1"/>
    <w:rsid w:val="00B36D75"/>
    <w:rsid w:val="00B4394C"/>
    <w:rsid w:val="00B7388F"/>
    <w:rsid w:val="00B821CF"/>
    <w:rsid w:val="00BA7274"/>
    <w:rsid w:val="00BC40B8"/>
    <w:rsid w:val="00BD740C"/>
    <w:rsid w:val="00C07926"/>
    <w:rsid w:val="00C158BC"/>
    <w:rsid w:val="00C256F7"/>
    <w:rsid w:val="00C339B8"/>
    <w:rsid w:val="00C34179"/>
    <w:rsid w:val="00C3463C"/>
    <w:rsid w:val="00C43BB0"/>
    <w:rsid w:val="00C52781"/>
    <w:rsid w:val="00C556FC"/>
    <w:rsid w:val="00C57789"/>
    <w:rsid w:val="00CA47B8"/>
    <w:rsid w:val="00CB0721"/>
    <w:rsid w:val="00CB59E3"/>
    <w:rsid w:val="00CD5704"/>
    <w:rsid w:val="00CE1253"/>
    <w:rsid w:val="00CF60A3"/>
    <w:rsid w:val="00D0604B"/>
    <w:rsid w:val="00D173AB"/>
    <w:rsid w:val="00D17EAB"/>
    <w:rsid w:val="00D303CE"/>
    <w:rsid w:val="00D3125E"/>
    <w:rsid w:val="00D4266E"/>
    <w:rsid w:val="00D527A3"/>
    <w:rsid w:val="00D54F05"/>
    <w:rsid w:val="00D62AF5"/>
    <w:rsid w:val="00D77227"/>
    <w:rsid w:val="00D9384B"/>
    <w:rsid w:val="00D961CC"/>
    <w:rsid w:val="00DA5EEE"/>
    <w:rsid w:val="00DE1B89"/>
    <w:rsid w:val="00DE6213"/>
    <w:rsid w:val="00DF5D26"/>
    <w:rsid w:val="00E003BB"/>
    <w:rsid w:val="00E35FC1"/>
    <w:rsid w:val="00E573F3"/>
    <w:rsid w:val="00E61C17"/>
    <w:rsid w:val="00E67266"/>
    <w:rsid w:val="00E726E8"/>
    <w:rsid w:val="00E73931"/>
    <w:rsid w:val="00EA2254"/>
    <w:rsid w:val="00EB4128"/>
    <w:rsid w:val="00F20D2B"/>
    <w:rsid w:val="00F22AE6"/>
    <w:rsid w:val="00F429AE"/>
    <w:rsid w:val="00F507C5"/>
    <w:rsid w:val="00F52F07"/>
    <w:rsid w:val="00F7174C"/>
    <w:rsid w:val="00F749E4"/>
    <w:rsid w:val="00F82B37"/>
    <w:rsid w:val="00F86918"/>
    <w:rsid w:val="00FA12D2"/>
    <w:rsid w:val="00FA5ADB"/>
    <w:rsid w:val="00FB2275"/>
    <w:rsid w:val="00FB7044"/>
    <w:rsid w:val="00FC2750"/>
    <w:rsid w:val="00FD0579"/>
    <w:rsid w:val="00FD750F"/>
    <w:rsid w:val="00FE2DB8"/>
    <w:rsid w:val="00FE3B11"/>
    <w:rsid w:val="01FF32F7"/>
    <w:rsid w:val="08B53469"/>
    <w:rsid w:val="0EEF4A1D"/>
    <w:rsid w:val="108AB8F7"/>
    <w:rsid w:val="123A4241"/>
    <w:rsid w:val="16275DA6"/>
    <w:rsid w:val="186E0FDC"/>
    <w:rsid w:val="195E599C"/>
    <w:rsid w:val="1AB32268"/>
    <w:rsid w:val="1B37CC76"/>
    <w:rsid w:val="1D1B544D"/>
    <w:rsid w:val="1E2C9D8F"/>
    <w:rsid w:val="25504D48"/>
    <w:rsid w:val="2615AD5C"/>
    <w:rsid w:val="26214000"/>
    <w:rsid w:val="2687AADE"/>
    <w:rsid w:val="26BA35C6"/>
    <w:rsid w:val="277EC470"/>
    <w:rsid w:val="2820DEBB"/>
    <w:rsid w:val="31A7B680"/>
    <w:rsid w:val="33D1564C"/>
    <w:rsid w:val="36E0E3FC"/>
    <w:rsid w:val="38EB1634"/>
    <w:rsid w:val="3D12F123"/>
    <w:rsid w:val="3D493CFA"/>
    <w:rsid w:val="4220B19D"/>
    <w:rsid w:val="44885E22"/>
    <w:rsid w:val="45977CE7"/>
    <w:rsid w:val="46736E25"/>
    <w:rsid w:val="49FCD4A3"/>
    <w:rsid w:val="4C5C1F5A"/>
    <w:rsid w:val="4CAB8718"/>
    <w:rsid w:val="50EB9D41"/>
    <w:rsid w:val="52A4403B"/>
    <w:rsid w:val="554C4466"/>
    <w:rsid w:val="59E8F12D"/>
    <w:rsid w:val="64E828B3"/>
    <w:rsid w:val="6E79DC38"/>
    <w:rsid w:val="6E7EB472"/>
    <w:rsid w:val="6FE4141F"/>
    <w:rsid w:val="725572F8"/>
    <w:rsid w:val="73C3527E"/>
    <w:rsid w:val="73C380B6"/>
    <w:rsid w:val="76952B5A"/>
    <w:rsid w:val="7727E4B9"/>
    <w:rsid w:val="7C4F4EC2"/>
    <w:rsid w:val="7CA6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2.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11</TotalTime>
  <Pages>8</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Daryl Hymel</cp:lastModifiedBy>
  <cp:revision>33</cp:revision>
  <cp:lastPrinted>2021-03-11T13:09:00Z</cp:lastPrinted>
  <dcterms:created xsi:type="dcterms:W3CDTF">2026-07-13T18:43:00Z</dcterms:created>
  <dcterms:modified xsi:type="dcterms:W3CDTF">2026-08-06T01:14:00Z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