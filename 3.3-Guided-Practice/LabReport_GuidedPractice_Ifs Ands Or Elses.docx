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10BD5CFC" w:rsidR="0087687E" w:rsidRPr="00921C85" w:rsidRDefault="005C16BD" w:rsidP="0087687E">
      <w:pPr>
        <w:pStyle w:val="Title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Guided Practice - Ifs Ands </w:t>
      </w:r>
      <w:proofErr w:type="gramStart"/>
      <w:r w:rsidRPr="00921C85">
        <w:rPr>
          <w:rFonts w:asciiTheme="minorHAnsi" w:hAnsiTheme="minorHAnsi" w:cstheme="minorHAnsi"/>
        </w:rPr>
        <w:t>Or</w:t>
      </w:r>
      <w:proofErr w:type="gramEnd"/>
      <w:r w:rsidRPr="00921C85">
        <w:rPr>
          <w:rFonts w:asciiTheme="minorHAnsi" w:hAnsiTheme="minorHAnsi" w:cstheme="minorHAnsi"/>
        </w:rPr>
        <w:t xml:space="preserve"> Elses Lab Report</w:t>
      </w:r>
    </w:p>
    <w:p w14:paraId="1D2AE177" w14:textId="77777777" w:rsidR="0087687E" w:rsidRPr="00921C85" w:rsidRDefault="0087687E" w:rsidP="0087687E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Use this template to document your work as you complete your assignment.</w:t>
      </w:r>
    </w:p>
    <w:p w14:paraId="11186315" w14:textId="77777777" w:rsidR="0087687E" w:rsidRPr="00921C85" w:rsidRDefault="0087687E" w:rsidP="0087687E">
      <w:pPr>
        <w:pStyle w:val="Heading1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Your Information</w:t>
      </w:r>
    </w:p>
    <w:p w14:paraId="6F9DCFBA" w14:textId="77777777" w:rsidR="0087687E" w:rsidRPr="00921C85" w:rsidRDefault="0087687E" w:rsidP="0087687E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Your Name: Daryl Hymel</w:t>
      </w:r>
    </w:p>
    <w:p w14:paraId="14370E21" w14:textId="77777777" w:rsidR="0087687E" w:rsidRPr="00921C85" w:rsidRDefault="0087687E" w:rsidP="0087687E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Assignment Title: Ifs Ands </w:t>
      </w:r>
      <w:proofErr w:type="gramStart"/>
      <w:r w:rsidRPr="00921C85">
        <w:rPr>
          <w:rFonts w:asciiTheme="minorHAnsi" w:hAnsiTheme="minorHAnsi" w:cstheme="minorHAnsi"/>
        </w:rPr>
        <w:t>Or</w:t>
      </w:r>
      <w:proofErr w:type="gramEnd"/>
      <w:r w:rsidRPr="00921C85">
        <w:rPr>
          <w:rFonts w:asciiTheme="minorHAnsi" w:hAnsiTheme="minorHAnsi" w:cstheme="minorHAnsi"/>
        </w:rPr>
        <w:t xml:space="preserve"> Elses</w:t>
      </w:r>
    </w:p>
    <w:p w14:paraId="399BBC43" w14:textId="2ED5676A" w:rsidR="2CA6D5C8" w:rsidRPr="00921C85" w:rsidRDefault="2CA6D5C8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GitHub Repository: https://github.com/darhym6254/SDC260-Web-Dev-Class</w:t>
      </w:r>
    </w:p>
    <w:p w14:paraId="784DAC07" w14:textId="3E467414" w:rsidR="005C16BD" w:rsidRPr="00921C85" w:rsidRDefault="005C16BD" w:rsidP="005C16BD">
      <w:pPr>
        <w:pStyle w:val="Heading1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Development Summary</w:t>
      </w:r>
    </w:p>
    <w:p w14:paraId="25C5837F" w14:textId="6B1821B5" w:rsidR="000E11FE" w:rsidRPr="00921C85" w:rsidRDefault="000E11FE" w:rsidP="000E11FE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Briefly summarize the work you completed for this guided practice. Include how JavaScript is used to update the page based on user selections.</w:t>
      </w:r>
    </w:p>
    <w:p w14:paraId="71E1E48B" w14:textId="77777777" w:rsidR="00B31E5C" w:rsidRPr="00921C85" w:rsidRDefault="00B31E5C" w:rsidP="00B31E5C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I finished the City Library portal by connecting </w:t>
      </w:r>
      <w:proofErr w:type="gramStart"/>
      <w:r w:rsidRPr="00921C85">
        <w:rPr>
          <w:rFonts w:asciiTheme="minorHAnsi" w:hAnsiTheme="minorHAnsi" w:cstheme="minorHAnsi"/>
        </w:rPr>
        <w:t>the JavaScript</w:t>
      </w:r>
      <w:proofErr w:type="gramEnd"/>
      <w:r w:rsidRPr="00921C85">
        <w:rPr>
          <w:rFonts w:asciiTheme="minorHAnsi" w:hAnsiTheme="minorHAnsi" w:cstheme="minorHAnsi"/>
        </w:rPr>
        <w:t xml:space="preserve">, building the navigation, and adding </w:t>
      </w:r>
      <w:proofErr w:type="gramStart"/>
      <w:r w:rsidRPr="00921C85">
        <w:rPr>
          <w:rFonts w:asciiTheme="minorHAnsi" w:hAnsiTheme="minorHAnsi" w:cstheme="minorHAnsi"/>
        </w:rPr>
        <w:t>the form</w:t>
      </w:r>
      <w:proofErr w:type="gramEnd"/>
      <w:r w:rsidRPr="00921C85">
        <w:rPr>
          <w:rFonts w:asciiTheme="minorHAnsi" w:hAnsiTheme="minorHAnsi" w:cstheme="minorHAnsi"/>
        </w:rPr>
        <w:t xml:space="preserve"> options. When the user makes their choices and clicks the button, JavaScript checks the form and displays the correct benefits and resource access without reloading the page. I also fixed the stylesheet link because the original file name was wrong, which was keeping the page from displaying correctly.</w:t>
      </w:r>
    </w:p>
    <w:p w14:paraId="45480DFE" w14:textId="77777777" w:rsidR="005C16BD" w:rsidRPr="00921C85" w:rsidRDefault="005C16BD" w:rsidP="00D90D3B">
      <w:pPr>
        <w:rPr>
          <w:rFonts w:asciiTheme="minorHAnsi" w:hAnsiTheme="minorHAnsi" w:cstheme="minorHAnsi"/>
        </w:rPr>
      </w:pPr>
    </w:p>
    <w:p w14:paraId="7F05856F" w14:textId="0D0FCDBA" w:rsidR="44F816D6" w:rsidRPr="00921C85" w:rsidRDefault="44F816D6">
      <w:pPr>
        <w:rPr>
          <w:rFonts w:asciiTheme="minorHAnsi" w:hAnsiTheme="minorHAnsi" w:cstheme="minorHAnsi"/>
        </w:rPr>
      </w:pPr>
    </w:p>
    <w:p w14:paraId="6135F008" w14:textId="174933F2" w:rsidR="0017763A" w:rsidRPr="00921C85" w:rsidRDefault="0017763A" w:rsidP="0017763A">
      <w:pPr>
        <w:pStyle w:val="Heading1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Code Explanation</w:t>
      </w:r>
    </w:p>
    <w:p w14:paraId="3E31910F" w14:textId="77777777" w:rsidR="00732D7B" w:rsidRPr="00921C85" w:rsidRDefault="00732D7B" w:rsidP="00E30822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Explain how JavaScript retrieves information from the dropdown menu and radio buttons.</w:t>
      </w:r>
    </w:p>
    <w:p w14:paraId="6EC3E287" w14:textId="7CA81907" w:rsidR="00732D7B" w:rsidRPr="00921C85" w:rsidRDefault="00594735" w:rsidP="00E30822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The dropdown uses </w:t>
      </w:r>
      <w:proofErr w:type="spellStart"/>
      <w:proofErr w:type="gramStart"/>
      <w:r w:rsidRPr="00921C85">
        <w:rPr>
          <w:rFonts w:asciiTheme="minorHAnsi" w:hAnsiTheme="minorHAnsi" w:cstheme="minorHAnsi"/>
        </w:rPr>
        <w:t>getElementById</w:t>
      </w:r>
      <w:proofErr w:type="spellEnd"/>
      <w:r w:rsidRPr="00921C85">
        <w:rPr>
          <w:rFonts w:asciiTheme="minorHAnsi" w:hAnsiTheme="minorHAnsi" w:cstheme="minorHAnsi"/>
        </w:rPr>
        <w:t>(</w:t>
      </w:r>
      <w:proofErr w:type="gramEnd"/>
      <w:r w:rsidRPr="00921C85">
        <w:rPr>
          <w:rFonts w:asciiTheme="minorHAnsi" w:hAnsiTheme="minorHAnsi" w:cstheme="minorHAnsi"/>
        </w:rPr>
        <w:t xml:space="preserve">) to find the membership selection and .value to read what was chosen. The radio buttons use </w:t>
      </w:r>
      <w:proofErr w:type="spellStart"/>
      <w:proofErr w:type="gramStart"/>
      <w:r w:rsidRPr="00921C85">
        <w:rPr>
          <w:rFonts w:asciiTheme="minorHAnsi" w:hAnsiTheme="minorHAnsi" w:cstheme="minorHAnsi"/>
        </w:rPr>
        <w:t>querySelector</w:t>
      </w:r>
      <w:proofErr w:type="spellEnd"/>
      <w:r w:rsidRPr="00921C85">
        <w:rPr>
          <w:rFonts w:asciiTheme="minorHAnsi" w:hAnsiTheme="minorHAnsi" w:cstheme="minorHAnsi"/>
        </w:rPr>
        <w:t>(</w:t>
      </w:r>
      <w:proofErr w:type="gramEnd"/>
      <w:r w:rsidRPr="00921C85">
        <w:rPr>
          <w:rFonts w:asciiTheme="minorHAnsi" w:hAnsiTheme="minorHAnsi" w:cstheme="minorHAnsi"/>
        </w:rPr>
        <w:t>) to find the checked option in each group and return either "yes" or "no".</w:t>
      </w:r>
    </w:p>
    <w:p w14:paraId="257F7984" w14:textId="77777777" w:rsidR="00594735" w:rsidRPr="00921C85" w:rsidRDefault="00594735" w:rsidP="00E30822">
      <w:pPr>
        <w:rPr>
          <w:rFonts w:asciiTheme="minorHAnsi" w:hAnsiTheme="minorHAnsi" w:cstheme="minorHAnsi"/>
        </w:rPr>
      </w:pPr>
    </w:p>
    <w:p w14:paraId="64FC04EC" w14:textId="77777777" w:rsidR="00732D7B" w:rsidRPr="00921C85" w:rsidRDefault="00732D7B" w:rsidP="00E30822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Explain how the switch statement determines the membership benefits message.</w:t>
      </w:r>
    </w:p>
    <w:p w14:paraId="6EAEFCCA" w14:textId="1CA7C8A2" w:rsidR="00F51ABA" w:rsidRPr="00921C85" w:rsidRDefault="00F51ABA" w:rsidP="00F51ABA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The switch statement checks the membership choice and matches it to the correct message. The break stops it from continuing into the other cases. Then JavaScript uses </w:t>
      </w:r>
      <w:proofErr w:type="spellStart"/>
      <w:r w:rsidRPr="00921C85">
        <w:rPr>
          <w:rFonts w:asciiTheme="minorHAnsi" w:hAnsiTheme="minorHAnsi" w:cstheme="minorHAnsi"/>
        </w:rPr>
        <w:t>textContent</w:t>
      </w:r>
      <w:proofErr w:type="spellEnd"/>
      <w:r w:rsidRPr="00921C85">
        <w:rPr>
          <w:rFonts w:asciiTheme="minorHAnsi" w:hAnsiTheme="minorHAnsi" w:cstheme="minorHAnsi"/>
        </w:rPr>
        <w:t xml:space="preserve"> to display that message on the page.</w:t>
      </w:r>
    </w:p>
    <w:p w14:paraId="7E00A136" w14:textId="4A24D69B" w:rsidR="004B0684" w:rsidRPr="00921C85" w:rsidRDefault="004B0684">
      <w:pPr>
        <w:rPr>
          <w:rFonts w:asciiTheme="minorHAnsi" w:hAnsiTheme="minorHAnsi" w:cstheme="minorHAnsi"/>
        </w:rPr>
      </w:pPr>
    </w:p>
    <w:p w14:paraId="7DC2D41A" w14:textId="77777777" w:rsidR="00732D7B" w:rsidRPr="00921C85" w:rsidRDefault="00732D7B" w:rsidP="00E30822">
      <w:pPr>
        <w:rPr>
          <w:rFonts w:asciiTheme="minorHAnsi" w:hAnsiTheme="minorHAnsi" w:cstheme="minorHAnsi"/>
        </w:rPr>
      </w:pPr>
    </w:p>
    <w:p w14:paraId="364FE0BB" w14:textId="77777777" w:rsidR="00732D7B" w:rsidRPr="00921C85" w:rsidRDefault="00732D7B" w:rsidP="00E30822">
      <w:pPr>
        <w:rPr>
          <w:rFonts w:asciiTheme="minorHAnsi" w:hAnsiTheme="minorHAnsi" w:cstheme="minorHAnsi"/>
        </w:rPr>
      </w:pPr>
    </w:p>
    <w:p w14:paraId="0F946DD0" w14:textId="77777777" w:rsidR="00F51ABA" w:rsidRPr="00921C85" w:rsidRDefault="00F51ABA" w:rsidP="00E30822">
      <w:pPr>
        <w:rPr>
          <w:rFonts w:asciiTheme="minorHAnsi" w:hAnsiTheme="minorHAnsi" w:cstheme="minorHAnsi"/>
        </w:rPr>
      </w:pPr>
    </w:p>
    <w:p w14:paraId="316D465E" w14:textId="094B2FF4" w:rsidR="00732D7B" w:rsidRPr="00921C85" w:rsidRDefault="00732D7B" w:rsidP="00E30822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lastRenderedPageBreak/>
        <w:t>Explain how &amp;&amp; and || logic works in a conditional statement.</w:t>
      </w:r>
    </w:p>
    <w:p w14:paraId="48315538" w14:textId="7505EBE5" w:rsidR="00732D7B" w:rsidRPr="00921C85" w:rsidRDefault="00233475" w:rsidP="00E30822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&amp;&amp; means both conditions must be true, while || means only one condition </w:t>
      </w:r>
      <w:proofErr w:type="gramStart"/>
      <w:r w:rsidRPr="00921C85">
        <w:rPr>
          <w:rFonts w:asciiTheme="minorHAnsi" w:hAnsiTheme="minorHAnsi" w:cstheme="minorHAnsi"/>
        </w:rPr>
        <w:t>has to</w:t>
      </w:r>
      <w:proofErr w:type="gramEnd"/>
      <w:r w:rsidRPr="00921C85">
        <w:rPr>
          <w:rFonts w:asciiTheme="minorHAnsi" w:hAnsiTheme="minorHAnsi" w:cstheme="minorHAnsi"/>
        </w:rPr>
        <w:t xml:space="preserve"> be true. Parentheses help keep related conditions together. I also learned that if and else if statements run from top to bottom and stop at the first true condition, so the order matters.</w:t>
      </w:r>
    </w:p>
    <w:p w14:paraId="218FBC50" w14:textId="77777777" w:rsidR="00732D7B" w:rsidRPr="00921C85" w:rsidRDefault="00732D7B" w:rsidP="00E30822">
      <w:pPr>
        <w:rPr>
          <w:rFonts w:asciiTheme="minorHAnsi" w:hAnsiTheme="minorHAnsi" w:cstheme="minorHAnsi"/>
        </w:rPr>
      </w:pPr>
    </w:p>
    <w:p w14:paraId="223811D2" w14:textId="77777777" w:rsidR="00732D7B" w:rsidRPr="00921C85" w:rsidRDefault="00732D7B" w:rsidP="00E30822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Describe the new conditional statement you created for Step 9 and explain when it </w:t>
      </w:r>
      <w:proofErr w:type="gramStart"/>
      <w:r w:rsidRPr="00921C85">
        <w:rPr>
          <w:rFonts w:asciiTheme="minorHAnsi" w:hAnsiTheme="minorHAnsi" w:cstheme="minorHAnsi"/>
        </w:rPr>
        <w:t>displays</w:t>
      </w:r>
      <w:proofErr w:type="gramEnd"/>
      <w:r w:rsidRPr="00921C85">
        <w:rPr>
          <w:rFonts w:asciiTheme="minorHAnsi" w:hAnsiTheme="minorHAnsi" w:cstheme="minorHAnsi"/>
        </w:rPr>
        <w:t>.</w:t>
      </w:r>
    </w:p>
    <w:p w14:paraId="299C1B75" w14:textId="1D90EB8F" w:rsidR="004B0684" w:rsidRPr="00921C85" w:rsidRDefault="00A55CB3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I added a condition for students with a regular Member account so they can get interlibrary loans and research database access. I placed it lower in the if/else if chain so it would not override the educator conditions that were already working.</w:t>
      </w:r>
    </w:p>
    <w:p w14:paraId="4043096E" w14:textId="77777777" w:rsidR="00732D7B" w:rsidRPr="00921C85" w:rsidRDefault="00732D7B" w:rsidP="00732D7B">
      <w:pPr>
        <w:rPr>
          <w:rFonts w:asciiTheme="minorHAnsi" w:hAnsiTheme="minorHAnsi" w:cstheme="minorHAnsi"/>
        </w:rPr>
      </w:pPr>
    </w:p>
    <w:p w14:paraId="537AE13D" w14:textId="77777777" w:rsidR="00E30822" w:rsidRPr="00921C85" w:rsidRDefault="00E30822" w:rsidP="00732D7B">
      <w:pPr>
        <w:rPr>
          <w:rFonts w:asciiTheme="minorHAnsi" w:hAnsiTheme="minorHAnsi" w:cstheme="minorHAnsi"/>
        </w:rPr>
      </w:pPr>
    </w:p>
    <w:p w14:paraId="0238E845" w14:textId="5C790565" w:rsidR="2A462F81" w:rsidRPr="00921C85" w:rsidRDefault="2A462F81" w:rsidP="48B363BD">
      <w:pPr>
        <w:pStyle w:val="Heading1"/>
        <w:rPr>
          <w:rFonts w:asciiTheme="minorHAnsi" w:eastAsia="Calibri Light" w:hAnsiTheme="minorHAnsi" w:cstheme="minorHAnsi"/>
        </w:rPr>
      </w:pPr>
      <w:r w:rsidRPr="00921C85">
        <w:rPr>
          <w:rFonts w:asciiTheme="minorHAnsi" w:eastAsia="Calibri Light" w:hAnsiTheme="minorHAnsi" w:cstheme="minorHAnsi"/>
        </w:rPr>
        <w:t xml:space="preserve">Code Evidence </w:t>
      </w:r>
    </w:p>
    <w:p w14:paraId="4587E146" w14:textId="4E73A525" w:rsidR="2A462F81" w:rsidRPr="00921C85" w:rsidRDefault="2A462F81" w:rsidP="48B363BD">
      <w:pPr>
        <w:rPr>
          <w:rFonts w:asciiTheme="minorHAnsi" w:hAnsiTheme="minorHAnsi" w:cstheme="minorHAnsi"/>
        </w:rPr>
      </w:pPr>
      <w:r w:rsidRPr="00921C85">
        <w:rPr>
          <w:rFonts w:asciiTheme="minorHAnsi" w:eastAsia="Calibri" w:hAnsiTheme="minorHAnsi" w:cstheme="minorHAns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16BDBC2F" w14:textId="5A48A544" w:rsidR="00C15981" w:rsidRPr="00921C85" w:rsidRDefault="00C15981" w:rsidP="00C15981">
      <w:pPr>
        <w:pStyle w:val="Heading2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Screenshot 1: Completed HTML code</w:t>
      </w:r>
    </w:p>
    <w:p w14:paraId="07E90D53" w14:textId="77777777" w:rsidR="00C15981" w:rsidRPr="00921C85" w:rsidRDefault="00C15981" w:rsidP="00C15981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Paste your screenshot below this line:</w:t>
      </w:r>
    </w:p>
    <w:p w14:paraId="12B0F01D" w14:textId="5FDAD9D2" w:rsidR="00C15981" w:rsidRPr="00921C85" w:rsidRDefault="00CB40BD" w:rsidP="009C6A1D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drawing>
          <wp:inline distT="0" distB="0" distL="0" distR="0" wp14:anchorId="69E329E6" wp14:editId="259BF5F7">
            <wp:extent cx="5852160" cy="3284220"/>
            <wp:effectExtent l="0" t="0" r="0" b="0"/>
            <wp:docPr id="193487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70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3C8A" w14:textId="77777777" w:rsidR="00C15981" w:rsidRPr="00921C85" w:rsidRDefault="00C15981" w:rsidP="00C15981">
      <w:pPr>
        <w:pStyle w:val="Heading2"/>
        <w:rPr>
          <w:rFonts w:asciiTheme="minorHAnsi" w:hAnsiTheme="minorHAnsi" w:cstheme="minorHAnsi"/>
        </w:rPr>
      </w:pPr>
    </w:p>
    <w:p w14:paraId="56372FDB" w14:textId="38CAA15E" w:rsidR="00C15981" w:rsidRPr="00921C85" w:rsidRDefault="00C15981" w:rsidP="00C15981">
      <w:pPr>
        <w:pStyle w:val="Heading2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Screenshot 2: Completed JavaScript Code</w:t>
      </w:r>
    </w:p>
    <w:p w14:paraId="1E33C777" w14:textId="77777777" w:rsidR="00C15981" w:rsidRPr="00921C85" w:rsidRDefault="00C15981" w:rsidP="00C15981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Paste your screenshot below this line:</w:t>
      </w:r>
    </w:p>
    <w:p w14:paraId="60695C8B" w14:textId="08E45D8D" w:rsidR="00C15981" w:rsidRPr="00921C85" w:rsidRDefault="00CB37AA" w:rsidP="00C15981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drawing>
          <wp:inline distT="0" distB="0" distL="0" distR="0" wp14:anchorId="3BE5A0FF" wp14:editId="7345315D">
            <wp:extent cx="5852160" cy="3290570"/>
            <wp:effectExtent l="0" t="0" r="0" b="5080"/>
            <wp:docPr id="84824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5D1" w14:textId="77777777" w:rsidR="00665E22" w:rsidRPr="00921C85" w:rsidRDefault="00665E22" w:rsidP="00C15981">
      <w:pPr>
        <w:rPr>
          <w:rFonts w:asciiTheme="minorHAnsi" w:hAnsiTheme="minorHAnsi" w:cstheme="minorHAnsi"/>
        </w:rPr>
      </w:pPr>
    </w:p>
    <w:p w14:paraId="59DF66CB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7E8F3601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47E22925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2AA728D3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4CCD4DC5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1826629E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4855F2B8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4653C5A0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79FE6AB1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09BF0A7A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34859E80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79C9D04E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68E38AEF" w14:textId="77777777" w:rsidR="00632DCB" w:rsidRPr="00921C85" w:rsidRDefault="00632DCB" w:rsidP="00C15981">
      <w:pPr>
        <w:rPr>
          <w:rFonts w:asciiTheme="minorHAnsi" w:hAnsiTheme="minorHAnsi" w:cstheme="minorHAnsi"/>
        </w:rPr>
      </w:pPr>
    </w:p>
    <w:p w14:paraId="1BD724B5" w14:textId="4878BB02" w:rsidR="00665E22" w:rsidRPr="00921C85" w:rsidRDefault="00665E22" w:rsidP="00665E22">
      <w:pPr>
        <w:pStyle w:val="Heading2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lastRenderedPageBreak/>
        <w:t>Screenshot 3: Rendered Webpage</w:t>
      </w:r>
    </w:p>
    <w:p w14:paraId="27A7FE16" w14:textId="77777777" w:rsidR="00665E22" w:rsidRPr="00921C85" w:rsidRDefault="00665E22" w:rsidP="00665E22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Paste your screenshot below this line:</w:t>
      </w:r>
    </w:p>
    <w:p w14:paraId="354B10FA" w14:textId="335D7E3C" w:rsidR="00665E22" w:rsidRPr="00921C85" w:rsidRDefault="00632DCB" w:rsidP="00C15981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drawing>
          <wp:inline distT="0" distB="0" distL="0" distR="0" wp14:anchorId="24C08523" wp14:editId="649C2280">
            <wp:extent cx="5852160" cy="3290570"/>
            <wp:effectExtent l="0" t="0" r="0" b="5080"/>
            <wp:docPr id="9781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577C" w14:textId="77777777" w:rsidR="009C6A1D" w:rsidRPr="00921C85" w:rsidRDefault="009C6A1D" w:rsidP="00C15981">
      <w:pPr>
        <w:rPr>
          <w:rFonts w:asciiTheme="minorHAnsi" w:hAnsiTheme="minorHAnsi" w:cstheme="minorHAnsi"/>
        </w:rPr>
      </w:pPr>
    </w:p>
    <w:p w14:paraId="73FEAF80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67F0DDF9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4662DC44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40F5F074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1655E10E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735D7393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06930010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5E3C177A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173E4394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5A55FF1D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2C4ED5DD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33D52827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20FA06F6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4D22CC71" w14:textId="77777777" w:rsidR="00662DC0" w:rsidRPr="00921C85" w:rsidRDefault="00662DC0" w:rsidP="00C15981">
      <w:pPr>
        <w:rPr>
          <w:rFonts w:asciiTheme="minorHAnsi" w:hAnsiTheme="minorHAnsi" w:cstheme="minorHAnsi"/>
        </w:rPr>
      </w:pPr>
    </w:p>
    <w:p w14:paraId="64217582" w14:textId="0B329364" w:rsidR="009C6A1D" w:rsidRPr="00921C85" w:rsidRDefault="009C6A1D" w:rsidP="009C6A1D">
      <w:pPr>
        <w:pStyle w:val="Heading2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lastRenderedPageBreak/>
        <w:t>Screenshot 4: Testing Evidence</w:t>
      </w:r>
    </w:p>
    <w:p w14:paraId="72A5E6C6" w14:textId="47C74932" w:rsidR="009C6A1D" w:rsidRPr="00921C85" w:rsidRDefault="009C6A1D" w:rsidP="009C6A1D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Paste your screenshot below this line showing special resource access:</w:t>
      </w:r>
    </w:p>
    <w:p w14:paraId="24E846CA" w14:textId="761E8C38" w:rsidR="0087687E" w:rsidRPr="00921C85" w:rsidRDefault="00662DC0" w:rsidP="0087687E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drawing>
          <wp:inline distT="0" distB="0" distL="0" distR="0" wp14:anchorId="0CF63A41" wp14:editId="64F769D7">
            <wp:extent cx="5852160" cy="3290570"/>
            <wp:effectExtent l="0" t="0" r="0" b="5080"/>
            <wp:docPr id="1246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4D8D" w14:textId="381EDB88" w:rsidR="44F816D6" w:rsidRPr="00921C85" w:rsidRDefault="44F816D6">
      <w:pPr>
        <w:rPr>
          <w:rFonts w:asciiTheme="minorHAnsi" w:hAnsiTheme="minorHAnsi" w:cstheme="minorHAnsi"/>
        </w:rPr>
      </w:pPr>
    </w:p>
    <w:p w14:paraId="5D6936B9" w14:textId="77777777" w:rsidR="00CB29D9" w:rsidRPr="00921C85" w:rsidRDefault="00CB29D9" w:rsidP="00CB29D9">
      <w:pPr>
        <w:pStyle w:val="Heading1"/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Reflection</w:t>
      </w:r>
    </w:p>
    <w:p w14:paraId="0E1C2D03" w14:textId="77777777" w:rsidR="00E30822" w:rsidRPr="00921C85" w:rsidRDefault="00E30822" w:rsidP="00E30822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</w:rPr>
      </w:pPr>
      <w:r w:rsidRPr="00921C85">
        <w:rPr>
          <w:rFonts w:asciiTheme="minorHAnsi" w:hAnsiTheme="minorHAnsi" w:cstheme="minorHAnsi"/>
          <w:bCs/>
        </w:rPr>
        <w:t>What part of the JavaScript logic was easiest for you to understand?</w:t>
      </w:r>
    </w:p>
    <w:p w14:paraId="55BD9CAB" w14:textId="174981DA" w:rsidR="00E30822" w:rsidRPr="00921C85" w:rsidRDefault="0073345E" w:rsidP="466CB833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The switch statement was the easiest part because each dropdown option has its own case and message. It was simpler to read than using a long if and else if chain.</w:t>
      </w:r>
    </w:p>
    <w:p w14:paraId="663027FB" w14:textId="77777777" w:rsidR="00E30822" w:rsidRPr="00921C85" w:rsidRDefault="00E30822" w:rsidP="00E30822">
      <w:pPr>
        <w:rPr>
          <w:rFonts w:asciiTheme="minorHAnsi" w:hAnsiTheme="minorHAnsi" w:cstheme="minorHAnsi"/>
          <w:bCs/>
        </w:rPr>
      </w:pPr>
    </w:p>
    <w:p w14:paraId="5FA02412" w14:textId="17772817" w:rsidR="00E30822" w:rsidRPr="00921C85" w:rsidRDefault="00E30822" w:rsidP="466CB833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>What part of the conditional logic or DOM interaction was most challenging?</w:t>
      </w:r>
    </w:p>
    <w:p w14:paraId="07F6513B" w14:textId="6D341853" w:rsidR="004B0684" w:rsidRPr="00921C85" w:rsidRDefault="003A3B56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The hardest part was working with the radio buttons because I had to use </w:t>
      </w:r>
      <w:proofErr w:type="spellStart"/>
      <w:r w:rsidRPr="00921C85">
        <w:rPr>
          <w:rFonts w:asciiTheme="minorHAnsi" w:hAnsiTheme="minorHAnsi" w:cstheme="minorHAnsi"/>
        </w:rPr>
        <w:t>querySelector</w:t>
      </w:r>
      <w:proofErr w:type="spellEnd"/>
      <w:r w:rsidRPr="00921C85">
        <w:rPr>
          <w:rFonts w:asciiTheme="minorHAnsi" w:hAnsiTheme="minorHAnsi" w:cstheme="minorHAnsi"/>
        </w:rPr>
        <w:t xml:space="preserve"> </w:t>
      </w:r>
      <w:proofErr w:type="gramStart"/>
      <w:r w:rsidRPr="00921C85">
        <w:rPr>
          <w:rFonts w:asciiTheme="minorHAnsi" w:hAnsiTheme="minorHAnsi" w:cstheme="minorHAnsi"/>
        </w:rPr>
        <w:t>and :checked</w:t>
      </w:r>
      <w:proofErr w:type="gramEnd"/>
      <w:r w:rsidRPr="00921C85">
        <w:rPr>
          <w:rFonts w:asciiTheme="minorHAnsi" w:hAnsiTheme="minorHAnsi" w:cstheme="minorHAnsi"/>
        </w:rPr>
        <w:t xml:space="preserve"> to find the selected option. I also had to test the conditions carefully because their order could change which message was shown.</w:t>
      </w:r>
    </w:p>
    <w:p w14:paraId="1D949EE2" w14:textId="77777777" w:rsidR="00E30822" w:rsidRPr="00921C85" w:rsidRDefault="00E30822" w:rsidP="00E30822">
      <w:pPr>
        <w:rPr>
          <w:rFonts w:asciiTheme="minorHAnsi" w:hAnsiTheme="minorHAnsi" w:cstheme="minorHAnsi"/>
          <w:bCs/>
        </w:rPr>
      </w:pPr>
    </w:p>
    <w:p w14:paraId="699FFD7F" w14:textId="77777777" w:rsidR="00E30822" w:rsidRPr="00921C85" w:rsidRDefault="00E30822" w:rsidP="00E30822">
      <w:pPr>
        <w:rPr>
          <w:rFonts w:asciiTheme="minorHAnsi" w:hAnsiTheme="minorHAnsi" w:cstheme="minorHAnsi"/>
          <w:bCs/>
        </w:rPr>
      </w:pPr>
    </w:p>
    <w:p w14:paraId="54A86777" w14:textId="77777777" w:rsidR="003A3B56" w:rsidRPr="00921C85" w:rsidRDefault="003A3B56" w:rsidP="00E30822">
      <w:pPr>
        <w:rPr>
          <w:rFonts w:asciiTheme="minorHAnsi" w:hAnsiTheme="minorHAnsi" w:cstheme="minorHAnsi"/>
          <w:bCs/>
        </w:rPr>
      </w:pPr>
    </w:p>
    <w:p w14:paraId="27E6338D" w14:textId="77777777" w:rsidR="003A3B56" w:rsidRPr="00921C85" w:rsidRDefault="003A3B56" w:rsidP="00E30822">
      <w:pPr>
        <w:rPr>
          <w:rFonts w:asciiTheme="minorHAnsi" w:hAnsiTheme="minorHAnsi" w:cstheme="minorHAnsi"/>
          <w:bCs/>
        </w:rPr>
      </w:pPr>
    </w:p>
    <w:p w14:paraId="56257073" w14:textId="77777777" w:rsidR="003A3B56" w:rsidRPr="00921C85" w:rsidRDefault="003A3B56" w:rsidP="00E30822">
      <w:pPr>
        <w:rPr>
          <w:rFonts w:asciiTheme="minorHAnsi" w:hAnsiTheme="minorHAnsi" w:cstheme="minorHAnsi"/>
          <w:bCs/>
        </w:rPr>
      </w:pPr>
    </w:p>
    <w:p w14:paraId="4402C789" w14:textId="77777777" w:rsidR="003A3B56" w:rsidRPr="00921C85" w:rsidRDefault="003A3B56" w:rsidP="00E30822">
      <w:pPr>
        <w:rPr>
          <w:rFonts w:asciiTheme="minorHAnsi" w:hAnsiTheme="minorHAnsi" w:cstheme="minorHAnsi"/>
          <w:bCs/>
        </w:rPr>
      </w:pPr>
    </w:p>
    <w:p w14:paraId="72DE838A" w14:textId="51F5E097" w:rsidR="00CB29D9" w:rsidRPr="00921C85" w:rsidRDefault="00CB29D9" w:rsidP="44F816D6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lastRenderedPageBreak/>
        <w:t>How can accessible form design improve the user experience on membership pages?</w:t>
      </w:r>
    </w:p>
    <w:p w14:paraId="2597BFE2" w14:textId="520A6B34" w:rsidR="00C07926" w:rsidRPr="00921C85" w:rsidRDefault="00921C85" w:rsidP="48B363BD">
      <w:pPr>
        <w:rPr>
          <w:rFonts w:asciiTheme="minorHAnsi" w:hAnsiTheme="minorHAnsi" w:cstheme="minorHAnsi"/>
        </w:rPr>
      </w:pPr>
      <w:r w:rsidRPr="00921C85">
        <w:rPr>
          <w:rFonts w:asciiTheme="minorHAnsi" w:hAnsiTheme="minorHAnsi" w:cstheme="minorHAnsi"/>
        </w:rPr>
        <w:t xml:space="preserve">The page uses labels, </w:t>
      </w:r>
      <w:proofErr w:type="spellStart"/>
      <w:r w:rsidRPr="00921C85">
        <w:rPr>
          <w:rFonts w:asciiTheme="minorHAnsi" w:hAnsiTheme="minorHAnsi" w:cstheme="minorHAnsi"/>
        </w:rPr>
        <w:t>fieldsets</w:t>
      </w:r>
      <w:proofErr w:type="spellEnd"/>
      <w:r w:rsidRPr="00921C85">
        <w:rPr>
          <w:rFonts w:asciiTheme="minorHAnsi" w:hAnsiTheme="minorHAnsi" w:cstheme="minorHAnsi"/>
        </w:rPr>
        <w:t>, and legends to make the form easier to use and understand, especially with a screen reader. It also includes a skip link and an aria-label for navigation. These accessibility features are important because users need to clearly understand the form to get the correct membership benefits.</w:t>
      </w:r>
    </w:p>
    <w:sectPr w:rsidR="00C07926" w:rsidRPr="00921C85" w:rsidSect="00651FB3">
      <w:headerReference w:type="default" r:id="rId14"/>
      <w:footerReference w:type="default" r:id="rId15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FC52" w14:textId="77777777" w:rsidR="00D60A95" w:rsidRDefault="00D60A95" w:rsidP="00560AD0">
      <w:pPr>
        <w:spacing w:before="0" w:after="0"/>
      </w:pPr>
      <w:r>
        <w:separator/>
      </w:r>
    </w:p>
  </w:endnote>
  <w:endnote w:type="continuationSeparator" w:id="0">
    <w:p w14:paraId="0CE55DBC" w14:textId="77777777" w:rsidR="00D60A95" w:rsidRDefault="00D60A95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084F5" w14:textId="77777777" w:rsidR="00D60A95" w:rsidRDefault="00D60A95" w:rsidP="00560AD0">
      <w:pPr>
        <w:spacing w:before="0" w:after="0"/>
      </w:pPr>
      <w:r>
        <w:separator/>
      </w:r>
    </w:p>
  </w:footnote>
  <w:footnote w:type="continuationSeparator" w:id="0">
    <w:p w14:paraId="027FC8EE" w14:textId="77777777" w:rsidR="00D60A95" w:rsidRDefault="00D60A95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4165A"/>
    <w:multiLevelType w:val="hybridMultilevel"/>
    <w:tmpl w:val="59C07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F135E"/>
    <w:multiLevelType w:val="hybridMultilevel"/>
    <w:tmpl w:val="4A249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D5C70"/>
    <w:multiLevelType w:val="hybridMultilevel"/>
    <w:tmpl w:val="E5941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4"/>
  </w:num>
  <w:num w:numId="3" w16cid:durableId="994574646">
    <w:abstractNumId w:val="6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6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7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4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10"/>
  </w:num>
  <w:num w:numId="21" w16cid:durableId="1786267318">
    <w:abstractNumId w:val="23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8"/>
  </w:num>
  <w:num w:numId="29" w16cid:durableId="1363436941">
    <w:abstractNumId w:val="7"/>
  </w:num>
  <w:num w:numId="30" w16cid:durableId="227691314">
    <w:abstractNumId w:val="25"/>
  </w:num>
  <w:num w:numId="31" w16cid:durableId="1157921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304EA"/>
    <w:rsid w:val="00032674"/>
    <w:rsid w:val="00047377"/>
    <w:rsid w:val="000612CB"/>
    <w:rsid w:val="000A72B5"/>
    <w:rsid w:val="000B4C96"/>
    <w:rsid w:val="000D0215"/>
    <w:rsid w:val="000D1C21"/>
    <w:rsid w:val="000D75EC"/>
    <w:rsid w:val="000E11FE"/>
    <w:rsid w:val="000F572F"/>
    <w:rsid w:val="001149C8"/>
    <w:rsid w:val="0012287D"/>
    <w:rsid w:val="00123200"/>
    <w:rsid w:val="00130BE9"/>
    <w:rsid w:val="00134B18"/>
    <w:rsid w:val="00134E60"/>
    <w:rsid w:val="0014276C"/>
    <w:rsid w:val="00146063"/>
    <w:rsid w:val="00147779"/>
    <w:rsid w:val="00163908"/>
    <w:rsid w:val="001760DE"/>
    <w:rsid w:val="0017763A"/>
    <w:rsid w:val="001825BA"/>
    <w:rsid w:val="001D5D9E"/>
    <w:rsid w:val="001E118C"/>
    <w:rsid w:val="001F387C"/>
    <w:rsid w:val="001F425B"/>
    <w:rsid w:val="001F52A9"/>
    <w:rsid w:val="00221EB3"/>
    <w:rsid w:val="00223620"/>
    <w:rsid w:val="00226EB4"/>
    <w:rsid w:val="00233475"/>
    <w:rsid w:val="0025002F"/>
    <w:rsid w:val="002566A2"/>
    <w:rsid w:val="00266C74"/>
    <w:rsid w:val="00276A31"/>
    <w:rsid w:val="00280DB9"/>
    <w:rsid w:val="00285C62"/>
    <w:rsid w:val="0029580B"/>
    <w:rsid w:val="002A0451"/>
    <w:rsid w:val="002A2363"/>
    <w:rsid w:val="002A45CA"/>
    <w:rsid w:val="002D695E"/>
    <w:rsid w:val="002E2A2F"/>
    <w:rsid w:val="002E3113"/>
    <w:rsid w:val="00304517"/>
    <w:rsid w:val="00315639"/>
    <w:rsid w:val="00336AB8"/>
    <w:rsid w:val="00342A95"/>
    <w:rsid w:val="003452DE"/>
    <w:rsid w:val="003460A2"/>
    <w:rsid w:val="0037767F"/>
    <w:rsid w:val="00390DB9"/>
    <w:rsid w:val="003A3B56"/>
    <w:rsid w:val="003B0310"/>
    <w:rsid w:val="003B3C7D"/>
    <w:rsid w:val="003F4C11"/>
    <w:rsid w:val="003F50FF"/>
    <w:rsid w:val="004075B3"/>
    <w:rsid w:val="004147D3"/>
    <w:rsid w:val="00414D51"/>
    <w:rsid w:val="00424BD6"/>
    <w:rsid w:val="00425C5B"/>
    <w:rsid w:val="00426F09"/>
    <w:rsid w:val="00433F65"/>
    <w:rsid w:val="00437C47"/>
    <w:rsid w:val="0046191F"/>
    <w:rsid w:val="00462CDF"/>
    <w:rsid w:val="00463F69"/>
    <w:rsid w:val="00487120"/>
    <w:rsid w:val="00487E33"/>
    <w:rsid w:val="004B0684"/>
    <w:rsid w:val="004E7A88"/>
    <w:rsid w:val="004F36C5"/>
    <w:rsid w:val="004F4380"/>
    <w:rsid w:val="00534FF2"/>
    <w:rsid w:val="00544549"/>
    <w:rsid w:val="00547F2A"/>
    <w:rsid w:val="00560771"/>
    <w:rsid w:val="00560AD0"/>
    <w:rsid w:val="005765E6"/>
    <w:rsid w:val="00594735"/>
    <w:rsid w:val="005A1825"/>
    <w:rsid w:val="005A3504"/>
    <w:rsid w:val="005C16BD"/>
    <w:rsid w:val="00610214"/>
    <w:rsid w:val="006132F2"/>
    <w:rsid w:val="00626D71"/>
    <w:rsid w:val="00632DCB"/>
    <w:rsid w:val="006623C9"/>
    <w:rsid w:val="00662DC0"/>
    <w:rsid w:val="00663D73"/>
    <w:rsid w:val="0066568D"/>
    <w:rsid w:val="00665E22"/>
    <w:rsid w:val="00680A2C"/>
    <w:rsid w:val="00682ABC"/>
    <w:rsid w:val="0069705D"/>
    <w:rsid w:val="006A5F76"/>
    <w:rsid w:val="006B21D6"/>
    <w:rsid w:val="006B377F"/>
    <w:rsid w:val="006C355D"/>
    <w:rsid w:val="006D7262"/>
    <w:rsid w:val="006E3D6D"/>
    <w:rsid w:val="006F28EA"/>
    <w:rsid w:val="006F6991"/>
    <w:rsid w:val="007021FE"/>
    <w:rsid w:val="00715A46"/>
    <w:rsid w:val="00726750"/>
    <w:rsid w:val="007321E1"/>
    <w:rsid w:val="00732D7B"/>
    <w:rsid w:val="0073345E"/>
    <w:rsid w:val="0074517B"/>
    <w:rsid w:val="00750417"/>
    <w:rsid w:val="00793580"/>
    <w:rsid w:val="007A420C"/>
    <w:rsid w:val="007A4911"/>
    <w:rsid w:val="007B28AD"/>
    <w:rsid w:val="007E7F2D"/>
    <w:rsid w:val="007F1D71"/>
    <w:rsid w:val="008216B7"/>
    <w:rsid w:val="00824E0B"/>
    <w:rsid w:val="00825AD2"/>
    <w:rsid w:val="00866D5F"/>
    <w:rsid w:val="0087687E"/>
    <w:rsid w:val="008A6425"/>
    <w:rsid w:val="008A7CC9"/>
    <w:rsid w:val="008B22A3"/>
    <w:rsid w:val="008B75E2"/>
    <w:rsid w:val="008C63F3"/>
    <w:rsid w:val="008F57BF"/>
    <w:rsid w:val="0090743B"/>
    <w:rsid w:val="00921C85"/>
    <w:rsid w:val="00923C71"/>
    <w:rsid w:val="00956CCD"/>
    <w:rsid w:val="00957AFD"/>
    <w:rsid w:val="009778FA"/>
    <w:rsid w:val="00980943"/>
    <w:rsid w:val="00995A7F"/>
    <w:rsid w:val="009C6A1D"/>
    <w:rsid w:val="009D32A6"/>
    <w:rsid w:val="00A54DE6"/>
    <w:rsid w:val="00A55CB3"/>
    <w:rsid w:val="00A77269"/>
    <w:rsid w:val="00A84C7C"/>
    <w:rsid w:val="00A857F8"/>
    <w:rsid w:val="00A8748F"/>
    <w:rsid w:val="00AA1954"/>
    <w:rsid w:val="00AB0FF0"/>
    <w:rsid w:val="00AB1C0D"/>
    <w:rsid w:val="00AF09F7"/>
    <w:rsid w:val="00AF2CD3"/>
    <w:rsid w:val="00AF5075"/>
    <w:rsid w:val="00AF673A"/>
    <w:rsid w:val="00B0034C"/>
    <w:rsid w:val="00B06B52"/>
    <w:rsid w:val="00B16378"/>
    <w:rsid w:val="00B16437"/>
    <w:rsid w:val="00B176DA"/>
    <w:rsid w:val="00B23428"/>
    <w:rsid w:val="00B31E5C"/>
    <w:rsid w:val="00B36D75"/>
    <w:rsid w:val="00B41E30"/>
    <w:rsid w:val="00B545F7"/>
    <w:rsid w:val="00B7388F"/>
    <w:rsid w:val="00B76DD6"/>
    <w:rsid w:val="00B8173A"/>
    <w:rsid w:val="00B821CF"/>
    <w:rsid w:val="00BA7274"/>
    <w:rsid w:val="00BB38AE"/>
    <w:rsid w:val="00BC5A81"/>
    <w:rsid w:val="00BD740C"/>
    <w:rsid w:val="00C07926"/>
    <w:rsid w:val="00C15981"/>
    <w:rsid w:val="00C339B8"/>
    <w:rsid w:val="00C34179"/>
    <w:rsid w:val="00C3463C"/>
    <w:rsid w:val="00C52781"/>
    <w:rsid w:val="00C7272D"/>
    <w:rsid w:val="00CA47B8"/>
    <w:rsid w:val="00CB29D9"/>
    <w:rsid w:val="00CB37AA"/>
    <w:rsid w:val="00CB40BD"/>
    <w:rsid w:val="00CB59E3"/>
    <w:rsid w:val="00CD5704"/>
    <w:rsid w:val="00CE1253"/>
    <w:rsid w:val="00CF60A3"/>
    <w:rsid w:val="00D0604B"/>
    <w:rsid w:val="00D17EAB"/>
    <w:rsid w:val="00D17F58"/>
    <w:rsid w:val="00D303CE"/>
    <w:rsid w:val="00D4266E"/>
    <w:rsid w:val="00D54F05"/>
    <w:rsid w:val="00D560D9"/>
    <w:rsid w:val="00D60A95"/>
    <w:rsid w:val="00D77227"/>
    <w:rsid w:val="00D86869"/>
    <w:rsid w:val="00D90D3B"/>
    <w:rsid w:val="00DA5EEE"/>
    <w:rsid w:val="00DE1B89"/>
    <w:rsid w:val="00DF5D26"/>
    <w:rsid w:val="00DF68FD"/>
    <w:rsid w:val="00E003BB"/>
    <w:rsid w:val="00E052F6"/>
    <w:rsid w:val="00E11115"/>
    <w:rsid w:val="00E30822"/>
    <w:rsid w:val="00E35FC1"/>
    <w:rsid w:val="00E573F3"/>
    <w:rsid w:val="00E6725F"/>
    <w:rsid w:val="00E67266"/>
    <w:rsid w:val="00E6783E"/>
    <w:rsid w:val="00E726E8"/>
    <w:rsid w:val="00EA2254"/>
    <w:rsid w:val="00EB4128"/>
    <w:rsid w:val="00F20D2B"/>
    <w:rsid w:val="00F51ABA"/>
    <w:rsid w:val="00F7174C"/>
    <w:rsid w:val="00F86918"/>
    <w:rsid w:val="00F87202"/>
    <w:rsid w:val="00FA081D"/>
    <w:rsid w:val="00FA5ADB"/>
    <w:rsid w:val="00FB2275"/>
    <w:rsid w:val="00FB7044"/>
    <w:rsid w:val="00FD750F"/>
    <w:rsid w:val="00FE3B11"/>
    <w:rsid w:val="016D1384"/>
    <w:rsid w:val="04785901"/>
    <w:rsid w:val="04A95B80"/>
    <w:rsid w:val="0BF24CB7"/>
    <w:rsid w:val="15B592D0"/>
    <w:rsid w:val="1AB32268"/>
    <w:rsid w:val="23BB4DF8"/>
    <w:rsid w:val="2A462F81"/>
    <w:rsid w:val="2B9F1BED"/>
    <w:rsid w:val="2CA6D5C8"/>
    <w:rsid w:val="30F6AE23"/>
    <w:rsid w:val="36E0E3FC"/>
    <w:rsid w:val="36FCE502"/>
    <w:rsid w:val="39AD5331"/>
    <w:rsid w:val="4067A3F9"/>
    <w:rsid w:val="44F816D6"/>
    <w:rsid w:val="466CB833"/>
    <w:rsid w:val="48B363BD"/>
    <w:rsid w:val="64202A1C"/>
    <w:rsid w:val="64E828B3"/>
    <w:rsid w:val="6594F2EB"/>
    <w:rsid w:val="764E1817"/>
    <w:rsid w:val="7727E4B9"/>
    <w:rsid w:val="79044F42"/>
    <w:rsid w:val="792D4CFA"/>
    <w:rsid w:val="7950080E"/>
    <w:rsid w:val="7C6B54ED"/>
    <w:rsid w:val="7FE8E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26</TotalTime>
  <Pages>6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Daryl Hymel</cp:lastModifiedBy>
  <cp:revision>57</cp:revision>
  <cp:lastPrinted>2021-03-11T13:09:00Z</cp:lastPrinted>
  <dcterms:created xsi:type="dcterms:W3CDTF">2026-07-13T21:30:00Z</dcterms:created>
  <dcterms:modified xsi:type="dcterms:W3CDTF">2026-08-15T23:15:00Z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